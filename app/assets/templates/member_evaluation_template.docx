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1"/>
      </w:tblGrid>
      <w:tr w:rsidR="00916084" w14:paraId="69785370" w14:textId="77777777" w:rsidTr="00AE58B1">
        <w:tc>
          <w:tcPr>
            <w:tcW w:w="1413" w:type="dxa"/>
            <w:vAlign w:val="center"/>
          </w:tcPr>
          <w:p w14:paraId="5B30D8A7" w14:textId="77777777" w:rsidR="00916084" w:rsidRDefault="00916084" w:rsidP="00AE58B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7BEC12" wp14:editId="0D1C5365">
                  <wp:extent cx="626533" cy="544482"/>
                  <wp:effectExtent l="0" t="0" r="2540" b="8255"/>
                  <wp:docPr id="351232075" name="Graphic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32075" name="Graphic 351232075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34" cy="55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1" w:type="dxa"/>
            <w:vAlign w:val="center"/>
          </w:tcPr>
          <w:p w14:paraId="7BF4629E" w14:textId="77777777" w:rsidR="00916084" w:rsidRPr="00EC1CB2" w:rsidRDefault="00916084" w:rsidP="00EC1CB2">
            <w:pPr>
              <w:jc w:val="left"/>
              <w:rPr>
                <w:b/>
                <w:bCs w:val="0"/>
              </w:rPr>
            </w:pPr>
            <w:r w:rsidRPr="007F5139">
              <w:rPr>
                <w:b/>
                <w:bCs w:val="0"/>
              </w:rPr>
              <w:t>CÂU LẠC BỘ TRUYỀN THÔNG VÀ CÔNG NGHỆ</w:t>
            </w:r>
          </w:p>
        </w:tc>
      </w:tr>
    </w:tbl>
    <w:p w14:paraId="4825DC42" w14:textId="77777777" w:rsidR="00916084" w:rsidRDefault="003D6D99" w:rsidP="00916084">
      <w:pPr>
        <w:pStyle w:val="Title"/>
      </w:pPr>
      <w:r>
        <w:t>PHIẾU</w:t>
      </w:r>
      <w:r w:rsidR="00916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80FE7" wp14:editId="3A46CBF6">
                <wp:simplePos x="0" y="0"/>
                <wp:positionH relativeFrom="column">
                  <wp:posOffset>4264237</wp:posOffset>
                </wp:positionH>
                <wp:positionV relativeFrom="paragraph">
                  <wp:posOffset>-1097280</wp:posOffset>
                </wp:positionV>
                <wp:extent cx="1637241" cy="342900"/>
                <wp:effectExtent l="0" t="0" r="20320" b="19050"/>
                <wp:wrapNone/>
                <wp:docPr id="1042230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241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D53176" w14:textId="77777777" w:rsidR="00916084" w:rsidRPr="00D837EE" w:rsidRDefault="001362C2" w:rsidP="00916084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BM-MTEC-</w:t>
                            </w:r>
                            <w:r w:rsidR="00034D87">
                              <w:t>NS</w:t>
                            </w:r>
                            <w:r>
                              <w:rPr>
                                <w:lang w:val="en-US"/>
                              </w:rPr>
                              <w:t>-0</w:t>
                            </w:r>
                            <w:r w:rsidR="00D837EE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80F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5.75pt;margin-top:-86.4pt;width:128.9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" fillcolor="white [3201]" strokeweight=".5pt">
                <v:textbox>
                  <w:txbxContent>
                    <w:p w14:paraId="28D53176" w14:textId="77777777" w:rsidR="00916084" w:rsidRPr="00D837EE" w:rsidRDefault="001362C2" w:rsidP="00916084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lang w:val="en-US"/>
                        </w:rPr>
                        <w:t>BM-MTEC-</w:t>
                      </w:r>
                      <w:r w:rsidR="00034D87">
                        <w:t>NS</w:t>
                      </w:r>
                      <w:r>
                        <w:rPr>
                          <w:lang w:val="en-US"/>
                        </w:rPr>
                        <w:t>-0</w:t>
                      </w:r>
                      <w:r w:rsidR="00D837EE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ĐÁNH GIÁ THÀNH VIÊN</w:t>
      </w:r>
    </w:p>
    <w:p w14:paraId="6F7FB161" w14:textId="77777777" w:rsidR="00EC1CB2" w:rsidRPr="003D6D99" w:rsidRDefault="003D6D99" w:rsidP="003D6D99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  <w:rPr>
          <w:bCs w:val="0"/>
        </w:rPr>
      </w:pPr>
      <w:r>
        <w:rPr>
          <w:rFonts w:ascii="Times New Roman" w:hAnsi="Times New Roman" w:eastAsia="Times New Roman"/>
          <w:sz w:val="20"/>
        </w:rPr>
        <w:t>Kỳ đánh giá: {{ cycle_code }} - {{ cycle_name }}</w:t>
      </w:r>
    </w:p>
    <w:p w14:paraId="10C4DB8A" w14:textId="77777777" w:rsidR="003D6D99" w:rsidRPr="003D6D99" w:rsidRDefault="003D6D99" w:rsidP="003D6D99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rPr>
          <w:rFonts w:ascii="Times New Roman" w:hAnsi="Times New Roman" w:eastAsia="Times New Roman"/>
          <w:sz w:val="20"/>
        </w:rPr>
        <w:t>Ngày lập phiếu: {{ generated_day }}/{{ generated_month }}/{{ generated_year }}</w:t>
      </w:r>
    </w:p>
    <w:p w14:paraId="6B26F600" w14:textId="77777777" w:rsidR="003D6D99" w:rsidRPr="003D6D99" w:rsidRDefault="003D6D99" w:rsidP="003D6D99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  <w:rPr>
          <w:bCs w:val="0"/>
        </w:rPr>
      </w:pPr>
      <w:r>
        <w:rPr>
          <w:rFonts w:ascii="Times New Roman" w:hAnsi="Times New Roman" w:eastAsia="Times New Roman"/>
          <w:sz w:val="20"/>
        </w:rPr>
        <w:t>Người đánh giá: {{ exported_by }}</w:t>
      </w:r>
    </w:p>
    <w:p w14:paraId="50B85908" w14:textId="77777777" w:rsidR="003D6D99" w:rsidRPr="003D6D99" w:rsidRDefault="003D6D99" w:rsidP="003D6D99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  <w:rPr>
          <w:rStyle w:val="Emphasis"/>
          <w:i w:val="0"/>
          <w:iCs w:val="0"/>
        </w:rPr>
      </w:pPr>
      <w:r>
        <w:rPr>
          <w:rFonts w:ascii="Times New Roman" w:hAnsi="Times New Roman" w:eastAsia="Times New Roman"/>
          <w:sz w:val="20"/>
        </w:rPr>
        <w:t>Đơn vị đánh giá: Ban/Tổ: {{ unit_code }}</w:t>
      </w:r>
    </w:p>
    <w:p w14:paraId="4B3C6BA3" w14:textId="77777777" w:rsidR="00916084" w:rsidRDefault="00581A99" w:rsidP="00EB5DB4">
      <w:pPr>
        <w:pStyle w:val="Heading1"/>
      </w:pPr>
      <w:r>
        <w:t>THÔNG TIN CÁ NHÂN</w:t>
      </w:r>
    </w:p>
    <w:p w14:paraId="67FA1CFC" w14:textId="77777777" w:rsidR="00916084" w:rsidRPr="00FF2705" w:rsidRDefault="00EC1CB2" w:rsidP="00EC1CB2">
      <w:pPr>
        <w:pStyle w:val="ListParagraph"/>
        <w:numPr>
          <w:ilvl w:val="0"/>
          <w:numId w:val="2"/>
        </w:numPr>
        <w:tabs>
          <w:tab w:val="left" w:leader="dot" w:pos="7371"/>
          <w:tab w:val="left" w:leader="dot" w:pos="9072"/>
        </w:tabs>
        <w:spacing w:after="0"/>
        <w:rPr>
          <w:bCs w:val="0"/>
        </w:rPr>
      </w:pPr>
      <w:r>
        <w:rPr>
          <w:rFonts w:ascii="Times New Roman" w:hAnsi="Times New Roman" w:eastAsia="Times New Roman"/>
          <w:sz w:val="20"/>
        </w:rPr>
        <w:t>Họ và tên: {{ ho_ten }}</w:t>
        <w:tab/>
        <w:t>Nam/Nữ: {{ gender }}</w:t>
      </w:r>
    </w:p>
    <w:p w14:paraId="0136E869" w14:textId="77777777" w:rsidR="00EC1CB2" w:rsidRPr="00EC1CB2" w:rsidRDefault="00EC1CB2" w:rsidP="00996C3F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rPr>
          <w:rFonts w:ascii="Times New Roman" w:hAnsi="Times New Roman" w:eastAsia="Times New Roman"/>
          <w:sz w:val="20"/>
        </w:rPr>
        <w:t>Mã số sinh viên: {{ mssv }}</w:t>
      </w:r>
    </w:p>
    <w:p w14:paraId="327EB719" w14:textId="77777777" w:rsidR="00EC1CB2" w:rsidRPr="00D837EE" w:rsidRDefault="00EC1CB2" w:rsidP="00996C3F">
      <w:pPr>
        <w:pStyle w:val="ListParagraph"/>
        <w:numPr>
          <w:ilvl w:val="0"/>
          <w:numId w:val="2"/>
        </w:numPr>
        <w:tabs>
          <w:tab w:val="left" w:leader="dot" w:pos="4820"/>
          <w:tab w:val="left" w:leader="dot" w:pos="9072"/>
        </w:tabs>
        <w:spacing w:after="0"/>
      </w:pPr>
      <w:r>
        <w:rPr>
          <w:rFonts w:ascii="Times New Roman" w:hAnsi="Times New Roman" w:eastAsia="Times New Roman"/>
          <w:sz w:val="20"/>
        </w:rPr>
        <w:t>Số điện thoại: {{ phone }}</w:t>
        <w:tab/>
        <w:t>Email: {{ email }}</w:t>
      </w:r>
    </w:p>
    <w:p w14:paraId="42430157" w14:textId="77777777" w:rsidR="00D837EE" w:rsidRPr="00D837EE" w:rsidRDefault="00D837EE" w:rsidP="00D837EE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rPr>
          <w:rFonts w:ascii="Times New Roman" w:hAnsi="Times New Roman" w:eastAsia="Times New Roman"/>
          <w:sz w:val="20"/>
        </w:rPr>
        <w:t>Ban/Tổ chính: {{ unit_code }}</w:t>
      </w:r>
    </w:p>
    <w:p w14:paraId="1F9741FC" w14:textId="77777777" w:rsidR="00D837EE" w:rsidRPr="00EC1CB2" w:rsidRDefault="00D837EE" w:rsidP="00D837EE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rPr>
          <w:rFonts w:ascii="Times New Roman" w:hAnsi="Times New Roman" w:eastAsia="Times New Roman"/>
          <w:sz w:val="20"/>
        </w:rPr>
        <w:t>Ban/Tổ phụ (nếu có): {{ secondary_units }}</w:t>
      </w:r>
    </w:p>
    <w:p w14:paraId="08CB1467" w14:textId="77777777" w:rsidR="00D837EE" w:rsidRPr="00EC1CB2" w:rsidRDefault="00D837EE" w:rsidP="003961C4">
      <w:pPr>
        <w:pStyle w:val="ListParagraph"/>
        <w:numPr>
          <w:ilvl w:val="0"/>
          <w:numId w:val="2"/>
        </w:numPr>
        <w:tabs>
          <w:tab w:val="left" w:pos="2552"/>
          <w:tab w:val="left" w:pos="4536"/>
          <w:tab w:val="left" w:pos="6663"/>
          <w:tab w:val="left" w:leader="dot" w:pos="9072"/>
        </w:tabs>
        <w:spacing w:after="0"/>
        <w:jc w:val="left"/>
      </w:pPr>
      <w:r>
        <w:rPr>
          <w:rFonts w:ascii="Times New Roman" w:hAnsi="Times New Roman" w:eastAsia="Times New Roman"/>
          <w:sz w:val="20"/>
        </w:rPr>
        <w:t>Chức vụ hiện tại: {{ role_title }}</w:t>
      </w:r>
    </w:p>
    <w:p w14:paraId="71DA5B34" w14:textId="77777777" w:rsidR="00D837EE" w:rsidRDefault="00D837EE" w:rsidP="00D837EE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rPr>
          <w:rFonts w:ascii="Times New Roman" w:hAnsi="Times New Roman" w:eastAsia="Times New Roman"/>
          <w:sz w:val="20"/>
        </w:rPr>
        <w:t>Trạng thái thành viên: {{ member_status }}</w:t>
      </w:r>
    </w:p>
    <w:p w14:paraId="60E9C509" w14:textId="77777777" w:rsidR="003961C4" w:rsidRDefault="003961C4" w:rsidP="00D837EE">
      <w:pPr>
        <w:pStyle w:val="ListParagraph"/>
        <w:numPr>
          <w:ilvl w:val="0"/>
          <w:numId w:val="2"/>
        </w:numPr>
        <w:tabs>
          <w:tab w:val="left" w:leader="dot" w:pos="9072"/>
        </w:tabs>
        <w:spacing w:after="0"/>
      </w:pPr>
      <w:r>
        <w:rPr>
          <w:rFonts w:ascii="Times New Roman" w:hAnsi="Times New Roman" w:eastAsia="Times New Roman"/>
          <w:sz w:val="20"/>
        </w:rPr>
        <w:t>Chu kỳ đánh giá: {{ cycle_type_label }}</w:t>
      </w:r>
    </w:p>
    <w:p w14:paraId="0338E0E3" w14:textId="77777777" w:rsidR="00916084" w:rsidRDefault="00581A99" w:rsidP="00EB5DB4">
      <w:pPr>
        <w:pStyle w:val="Heading1"/>
      </w:pPr>
      <w:r>
        <w:t>TỔNG HỢP ĐIỂM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993"/>
        <w:gridCol w:w="3008"/>
        <w:gridCol w:w="1151"/>
        <w:gridCol w:w="1417"/>
        <w:gridCol w:w="1381"/>
        <w:gridCol w:w="1394"/>
      </w:tblGrid>
      <w:tr w:rsidR="00CD45D4" w:rsidRPr="00CD45D4" w14:paraId="36829075" w14:textId="77777777" w:rsidTr="00086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vAlign w:val="center"/>
            <w:hideMark/>
          </w:tcPr>
          <w:p w14:paraId="3818062F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Cấu phần</w:t>
            </w:r>
          </w:p>
        </w:tc>
        <w:tc>
          <w:tcPr>
            <w:tcW w:w="1608" w:type="pct"/>
            <w:vAlign w:val="center"/>
            <w:hideMark/>
          </w:tcPr>
          <w:p w14:paraId="0CB208E1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Nội dung</w:t>
            </w:r>
          </w:p>
        </w:tc>
        <w:tc>
          <w:tcPr>
            <w:tcW w:w="616" w:type="pct"/>
            <w:vAlign w:val="center"/>
            <w:hideMark/>
          </w:tcPr>
          <w:p w14:paraId="250B5504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Điểm tối đa</w:t>
            </w:r>
          </w:p>
        </w:tc>
        <w:tc>
          <w:tcPr>
            <w:tcW w:w="758" w:type="pct"/>
            <w:vAlign w:val="center"/>
            <w:hideMark/>
          </w:tcPr>
          <w:p w14:paraId="3EC9338D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Điểm hệ thống</w:t>
            </w:r>
          </w:p>
        </w:tc>
        <w:tc>
          <w:tcPr>
            <w:tcW w:w="739" w:type="pct"/>
            <w:vAlign w:val="center"/>
            <w:hideMark/>
          </w:tcPr>
          <w:p w14:paraId="47CB6B6F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Điểm điều chỉnh</w:t>
            </w:r>
          </w:p>
        </w:tc>
        <w:tc>
          <w:tcPr>
            <w:tcW w:w="746" w:type="pct"/>
            <w:vAlign w:val="center"/>
            <w:hideMark/>
          </w:tcPr>
          <w:p w14:paraId="61E5588A" w14:textId="77777777" w:rsidR="00CD45D4" w:rsidRPr="00CD45D4" w:rsidRDefault="00CD45D4" w:rsidP="0008687E">
            <w:pPr>
              <w:tabs>
                <w:tab w:val="left" w:leader="dot" w:pos="9072"/>
              </w:tabs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Điểm chốt</w:t>
            </w:r>
          </w:p>
        </w:tc>
      </w:tr>
      <w:tr w:rsidR="00CD45D4" w:rsidRPr="00CD45D4" w14:paraId="771B1EE9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49ECA8AD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I</w:t>
            </w:r>
          </w:p>
        </w:tc>
        <w:tc>
          <w:tcPr>
            <w:tcW w:w="1608" w:type="pct"/>
            <w:hideMark/>
          </w:tcPr>
          <w:p w14:paraId="170FDC54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Kỷ luật và Chuyên cần</w:t>
            </w:r>
          </w:p>
        </w:tc>
        <w:tc>
          <w:tcPr>
            <w:tcW w:w="616" w:type="pct"/>
            <w:hideMark/>
          </w:tcPr>
          <w:p w14:paraId="56843012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30</w:t>
            </w:r>
          </w:p>
        </w:tc>
        <w:tc>
          <w:tcPr>
            <w:tcW w:w="758" w:type="pct"/>
            <w:hideMark/>
          </w:tcPr>
          <w:p w14:paraId="28350D2A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component_i_score }}</w:t>
            </w:r>
          </w:p>
        </w:tc>
        <w:tc>
          <w:tcPr>
            <w:tcW w:w="739" w:type="pct"/>
            <w:hideMark/>
          </w:tcPr>
          <w:p w14:paraId="1646C9F2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component_i_adjustment }}</w:t>
            </w:r>
          </w:p>
        </w:tc>
        <w:tc>
          <w:tcPr>
            <w:tcW w:w="746" w:type="pct"/>
            <w:hideMark/>
          </w:tcPr>
          <w:p w14:paraId="34BDF98B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component_i_score }}</w:t>
            </w:r>
          </w:p>
        </w:tc>
      </w:tr>
      <w:tr w:rsidR="00CD45D4" w:rsidRPr="00CD45D4" w14:paraId="6BDB05E7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667DD38B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II</w:t>
            </w:r>
          </w:p>
        </w:tc>
        <w:tc>
          <w:tcPr>
            <w:tcW w:w="1608" w:type="pct"/>
            <w:hideMark/>
          </w:tcPr>
          <w:p w14:paraId="042961ED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Thái độ và Ý thức tổ chức</w:t>
            </w:r>
          </w:p>
        </w:tc>
        <w:tc>
          <w:tcPr>
            <w:tcW w:w="616" w:type="pct"/>
            <w:hideMark/>
          </w:tcPr>
          <w:p w14:paraId="429E8030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20</w:t>
            </w:r>
          </w:p>
        </w:tc>
        <w:tc>
          <w:tcPr>
            <w:tcW w:w="758" w:type="pct"/>
            <w:hideMark/>
          </w:tcPr>
          <w:p w14:paraId="55A88907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component_ii_score }}</w:t>
            </w:r>
          </w:p>
        </w:tc>
        <w:tc>
          <w:tcPr>
            <w:tcW w:w="739" w:type="pct"/>
            <w:hideMark/>
          </w:tcPr>
          <w:p w14:paraId="3D9DB858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component_ii_adjustment }}</w:t>
            </w:r>
          </w:p>
        </w:tc>
        <w:tc>
          <w:tcPr>
            <w:tcW w:w="746" w:type="pct"/>
            <w:hideMark/>
          </w:tcPr>
          <w:p w14:paraId="66B5E9E6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component_ii_score }}</w:t>
            </w:r>
          </w:p>
        </w:tc>
      </w:tr>
      <w:tr w:rsidR="00CD45D4" w:rsidRPr="00CD45D4" w14:paraId="0CC90E93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4C7E5798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III-A</w:t>
            </w:r>
          </w:p>
        </w:tc>
        <w:tc>
          <w:tcPr>
            <w:tcW w:w="1608" w:type="pct"/>
            <w:hideMark/>
          </w:tcPr>
          <w:p w14:paraId="25F3329E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Hiệu suất chuyên môn dùng chung</w:t>
            </w:r>
          </w:p>
        </w:tc>
        <w:tc>
          <w:tcPr>
            <w:tcW w:w="616" w:type="pct"/>
            <w:hideMark/>
          </w:tcPr>
          <w:p w14:paraId="7DE9AD6A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30</w:t>
            </w:r>
          </w:p>
        </w:tc>
        <w:tc>
          <w:tcPr>
            <w:tcW w:w="758" w:type="pct"/>
            <w:hideMark/>
          </w:tcPr>
          <w:p w14:paraId="08AEA96E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component_iii_a_score }}</w:t>
            </w:r>
          </w:p>
        </w:tc>
        <w:tc>
          <w:tcPr>
            <w:tcW w:w="739" w:type="pct"/>
            <w:hideMark/>
          </w:tcPr>
          <w:p w14:paraId="2FA6A66C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component_iii_a_adjustment }}</w:t>
            </w:r>
          </w:p>
        </w:tc>
        <w:tc>
          <w:tcPr>
            <w:tcW w:w="746" w:type="pct"/>
            <w:hideMark/>
          </w:tcPr>
          <w:p w14:paraId="274B3F53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component_iii_a_score }}</w:t>
            </w:r>
          </w:p>
        </w:tc>
      </w:tr>
      <w:tr w:rsidR="00CD45D4" w:rsidRPr="00CD45D4" w14:paraId="1D770177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1840D274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  <w:r w:rsidRPr="00CD45D4">
              <w:t>III-B</w:t>
            </w:r>
          </w:p>
        </w:tc>
        <w:tc>
          <w:tcPr>
            <w:tcW w:w="1608" w:type="pct"/>
            <w:hideMark/>
          </w:tcPr>
          <w:p w14:paraId="09D676B3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Hiệu suất đặc thù theo Ban/Tổ</w:t>
            </w:r>
          </w:p>
        </w:tc>
        <w:tc>
          <w:tcPr>
            <w:tcW w:w="616" w:type="pct"/>
            <w:hideMark/>
          </w:tcPr>
          <w:p w14:paraId="03945A3E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t>20</w:t>
            </w:r>
          </w:p>
        </w:tc>
        <w:tc>
          <w:tcPr>
            <w:tcW w:w="758" w:type="pct"/>
            <w:hideMark/>
          </w:tcPr>
          <w:p w14:paraId="6D56AC40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component_iii_b_score }}</w:t>
            </w:r>
          </w:p>
        </w:tc>
        <w:tc>
          <w:tcPr>
            <w:tcW w:w="739" w:type="pct"/>
            <w:hideMark/>
          </w:tcPr>
          <w:p w14:paraId="311B0824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component_iii_b_adjustment }}</w:t>
            </w:r>
          </w:p>
        </w:tc>
        <w:tc>
          <w:tcPr>
            <w:tcW w:w="746" w:type="pct"/>
            <w:hideMark/>
          </w:tcPr>
          <w:p w14:paraId="75140E56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component_iii_b_score }}</w:t>
            </w:r>
          </w:p>
        </w:tc>
      </w:tr>
      <w:tr w:rsidR="00CD45D4" w:rsidRPr="00CD45D4" w14:paraId="59A82772" w14:textId="77777777" w:rsidTr="001C3301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797FEE65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</w:pPr>
          </w:p>
        </w:tc>
        <w:tc>
          <w:tcPr>
            <w:tcW w:w="1608" w:type="pct"/>
            <w:hideMark/>
          </w:tcPr>
          <w:p w14:paraId="3BE9936D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rPr>
                <w:b/>
              </w:rPr>
              <w:t>Tổng điểm KPI</w:t>
            </w:r>
          </w:p>
        </w:tc>
        <w:tc>
          <w:tcPr>
            <w:tcW w:w="616" w:type="pct"/>
            <w:hideMark/>
          </w:tcPr>
          <w:p w14:paraId="0AC98475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45D4">
              <w:rPr>
                <w:b/>
              </w:rPr>
              <w:t>100</w:t>
            </w:r>
          </w:p>
        </w:tc>
        <w:tc>
          <w:tcPr>
            <w:tcW w:w="758" w:type="pct"/>
            <w:hideMark/>
          </w:tcPr>
          <w:p w14:paraId="6FEB3765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total_score }}</w:t>
            </w:r>
          </w:p>
        </w:tc>
        <w:tc>
          <w:tcPr>
            <w:tcW w:w="739" w:type="pct"/>
            <w:hideMark/>
          </w:tcPr>
          <w:p w14:paraId="2DB9150E" w14:textId="77777777" w:rsidR="00CD45D4" w:rsidRPr="00CD45D4" w:rsidRDefault="00CD45D4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total_adjustment }}</w:t>
            </w:r>
          </w:p>
        </w:tc>
        <w:tc>
          <w:tcPr>
            <w:tcW w:w="746" w:type="pct"/>
            <w:hideMark/>
          </w:tcPr>
          <w:p w14:paraId="30697B33" w14:textId="77777777" w:rsidR="00CD45D4" w:rsidRPr="00CD45D4" w:rsidRDefault="00B36EFE" w:rsidP="00E65DD1">
            <w:pPr>
              <w:tabs>
                <w:tab w:val="left" w:leader="dot" w:pos="9072"/>
              </w:tabs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total_score }}/100</w:t>
            </w:r>
          </w:p>
        </w:tc>
      </w:tr>
    </w:tbl>
    <w:p w14:paraId="22FE2B0A" w14:textId="77777777" w:rsidR="00D50FE7" w:rsidRDefault="00D50FE7" w:rsidP="00D50FE7">
      <w:pPr>
        <w:tabs>
          <w:tab w:val="left" w:leader="dot" w:pos="9072"/>
        </w:tabs>
      </w:pPr>
    </w:p>
    <w:p w14:paraId="0BC5E452" w14:textId="77777777" w:rsidR="001C3301" w:rsidRDefault="001C3301" w:rsidP="00D50FE7">
      <w:pPr>
        <w:tabs>
          <w:tab w:val="left" w:leader="dot" w:pos="9072"/>
        </w:tabs>
      </w:pPr>
    </w:p>
    <w:p w14:paraId="41D4CE6B" w14:textId="77777777" w:rsidR="001C3301" w:rsidRDefault="001C3301" w:rsidP="003F4F90">
      <w:pPr>
        <w:ind w:firstLine="709"/>
      </w:pPr>
      <w:r>
        <w:lastRenderedPageBreak/>
        <w:t>Xếp loại đề xuất:</w:t>
      </w:r>
    </w:p>
    <w:tbl>
      <w:tblPr>
        <w:tblStyle w:val="TableGrid"/>
        <w:tblW w:w="0" w:type="auto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5"/>
        <w:gridCol w:w="3549"/>
      </w:tblGrid>
      <w:tr w:rsidR="00B82119" w:rsidRPr="00B82119" w14:paraId="108A8A3A" w14:textId="77777777" w:rsidTr="00516535">
        <w:tc>
          <w:tcPr>
            <w:tcW w:w="1275" w:type="dxa"/>
            <w:vAlign w:val="center"/>
          </w:tcPr>
          <w:p w14:paraId="1BFFB44B" w14:textId="77777777" w:rsidR="00B82119" w:rsidRPr="00B82119" w:rsidRDefault="00000000" w:rsidP="004225DF"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{{ c_xuat_sac }}</w:t>
            </w:r>
          </w:p>
        </w:tc>
        <w:tc>
          <w:tcPr>
            <w:tcW w:w="0" w:type="auto"/>
            <w:vAlign w:val="center"/>
          </w:tcPr>
          <w:p w14:paraId="3BB4576B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Xuất sắc — 90–100</w:t>
            </w:r>
          </w:p>
        </w:tc>
      </w:tr>
      <w:tr w:rsidR="00B82119" w:rsidRPr="00B82119" w14:paraId="26E23205" w14:textId="77777777" w:rsidTr="00516535">
        <w:tc>
          <w:tcPr>
            <w:tcW w:w="1275" w:type="dxa"/>
            <w:vAlign w:val="center"/>
          </w:tcPr>
          <w:p w14:paraId="2DE58B31" w14:textId="77777777" w:rsidR="00B82119" w:rsidRPr="00B82119" w:rsidRDefault="00000000" w:rsidP="004225DF"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{{ c_tot }}</w:t>
            </w:r>
          </w:p>
        </w:tc>
        <w:tc>
          <w:tcPr>
            <w:tcW w:w="0" w:type="auto"/>
            <w:vAlign w:val="center"/>
          </w:tcPr>
          <w:p w14:paraId="5A19B283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Tốt — 80 đến dưới 90</w:t>
            </w:r>
          </w:p>
        </w:tc>
      </w:tr>
      <w:tr w:rsidR="00B82119" w:rsidRPr="00B82119" w14:paraId="719488D0" w14:textId="77777777" w:rsidTr="00516535">
        <w:tc>
          <w:tcPr>
            <w:tcW w:w="1275" w:type="dxa"/>
            <w:vAlign w:val="center"/>
          </w:tcPr>
          <w:p w14:paraId="4EA5A8E8" w14:textId="77777777" w:rsidR="00B82119" w:rsidRPr="00B82119" w:rsidRDefault="00000000" w:rsidP="004225DF"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{{ c_dat }}</w:t>
            </w:r>
          </w:p>
        </w:tc>
        <w:tc>
          <w:tcPr>
            <w:tcW w:w="0" w:type="auto"/>
            <w:vAlign w:val="center"/>
          </w:tcPr>
          <w:p w14:paraId="444DA3DF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Đạt — 65 đến dưới 80</w:t>
            </w:r>
          </w:p>
        </w:tc>
      </w:tr>
      <w:tr w:rsidR="00B82119" w:rsidRPr="00B82119" w14:paraId="161909CF" w14:textId="77777777" w:rsidTr="00516535">
        <w:tc>
          <w:tcPr>
            <w:tcW w:w="1275" w:type="dxa"/>
            <w:vAlign w:val="center"/>
          </w:tcPr>
          <w:p w14:paraId="6A51757E" w14:textId="77777777" w:rsidR="00B82119" w:rsidRPr="00B82119" w:rsidRDefault="00000000" w:rsidP="004225DF"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{{ c_can_cai_thien }}</w:t>
            </w:r>
          </w:p>
        </w:tc>
        <w:tc>
          <w:tcPr>
            <w:tcW w:w="0" w:type="auto"/>
            <w:vAlign w:val="center"/>
          </w:tcPr>
          <w:p w14:paraId="52154C32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Cần cải thiện — 50 đến dưới 65</w:t>
            </w:r>
          </w:p>
        </w:tc>
      </w:tr>
      <w:tr w:rsidR="00B82119" w:rsidRPr="00B82119" w14:paraId="2BDCF2A0" w14:textId="77777777" w:rsidTr="00516535">
        <w:tc>
          <w:tcPr>
            <w:tcW w:w="1275" w:type="dxa"/>
            <w:vAlign w:val="center"/>
          </w:tcPr>
          <w:p w14:paraId="599A1666" w14:textId="77777777" w:rsidR="00B82119" w:rsidRPr="00B82119" w:rsidRDefault="00000000" w:rsidP="004225DF">
            <w:pPr>
              <w:spacing w:after="0"/>
              <w:jc w:val="center"/>
              <w:rPr>
                <w:rFonts w:asciiTheme="minorHAnsi" w:hAnsiTheme="minorHAnsi" w:cs="Segoe UI Symbol"/>
              </w:rPr>
            </w:pPr>
            <w:r>
              <w:rPr>
                <w:rFonts w:ascii="Times New Roman" w:hAnsi="Times New Roman" w:eastAsia="Times New Roman"/>
                <w:sz w:val="14"/>
              </w:rPr>
              <w:t>{{ c_khong_dat }}</w:t>
            </w:r>
          </w:p>
        </w:tc>
        <w:tc>
          <w:tcPr>
            <w:tcW w:w="0" w:type="auto"/>
            <w:vAlign w:val="center"/>
          </w:tcPr>
          <w:p w14:paraId="075A3CD9" w14:textId="77777777" w:rsidR="00B82119" w:rsidRPr="00B82119" w:rsidRDefault="00B82119" w:rsidP="004225DF">
            <w:pPr>
              <w:spacing w:after="0"/>
              <w:jc w:val="left"/>
            </w:pPr>
            <w:r w:rsidRPr="00B82119">
              <w:t>Không đạt — dưới 50</w:t>
            </w:r>
          </w:p>
        </w:tc>
      </w:tr>
    </w:tbl>
    <w:p w14:paraId="5654BAE4" w14:textId="77777777" w:rsidR="004225DF" w:rsidRDefault="004225DF" w:rsidP="004225DF">
      <w:pPr>
        <w:pStyle w:val="Heading1"/>
      </w:pPr>
      <w:r>
        <w:t>ĐIỀU KIỆN CHẶN XẾP LOẠI</w:t>
      </w:r>
    </w:p>
    <w:p>
      <w:r>
        <w:rPr>
          <w:rFonts w:ascii="Times New Roman" w:hAnsi="Times New Roman" w:eastAsia="Times New Roman"/>
          <w:sz w:val="18"/>
        </w:rPr>
        <w:t>Tổng hợp từ hệ thống: {{ blockers_text }}</w:t>
      </w:r>
    </w:p>
    <w:tbl>
      <w:tblPr>
        <w:tblStyle w:val="GridTable1Light"/>
        <w:tblW w:w="9349" w:type="dxa"/>
        <w:tblLook w:val="04A0" w:firstRow="1" w:lastRow="0" w:firstColumn="1" w:lastColumn="0" w:noHBand="0" w:noVBand="1"/>
      </w:tblPr>
      <w:tblGrid>
        <w:gridCol w:w="3114"/>
        <w:gridCol w:w="1523"/>
        <w:gridCol w:w="2588"/>
        <w:gridCol w:w="2124"/>
      </w:tblGrid>
      <w:tr w:rsidR="003F6FE1" w:rsidRPr="004225DF" w14:paraId="41D27F82" w14:textId="77777777" w:rsidTr="00086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0B92A3B5" w14:textId="77777777" w:rsidR="003F6FE1" w:rsidRPr="004225DF" w:rsidRDefault="003F6FE1" w:rsidP="0008687E">
            <w:pPr>
              <w:spacing w:after="0" w:line="312" w:lineRule="auto"/>
              <w:jc w:val="center"/>
            </w:pPr>
            <w:r w:rsidRPr="004225DF">
              <w:t>Điều kiện chặn</w:t>
            </w:r>
          </w:p>
        </w:tc>
        <w:tc>
          <w:tcPr>
            <w:tcW w:w="1523" w:type="dxa"/>
            <w:vAlign w:val="center"/>
            <w:hideMark/>
          </w:tcPr>
          <w:p w14:paraId="139F194B" w14:textId="77777777" w:rsidR="003F6FE1" w:rsidRPr="004225DF" w:rsidRDefault="003F6FE1" w:rsidP="0008687E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Có/Không</w:t>
            </w:r>
          </w:p>
        </w:tc>
        <w:tc>
          <w:tcPr>
            <w:tcW w:w="2588" w:type="dxa"/>
            <w:vAlign w:val="center"/>
            <w:hideMark/>
          </w:tcPr>
          <w:p w14:paraId="599A111C" w14:textId="77777777" w:rsidR="003F6FE1" w:rsidRPr="004225DF" w:rsidRDefault="003F6FE1" w:rsidP="0008687E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Ảnh hưởng đến xếp loại</w:t>
            </w:r>
          </w:p>
        </w:tc>
        <w:tc>
          <w:tcPr>
            <w:tcW w:w="2124" w:type="dxa"/>
            <w:vAlign w:val="center"/>
            <w:hideMark/>
          </w:tcPr>
          <w:p w14:paraId="068F483A" w14:textId="77777777" w:rsidR="003F6FE1" w:rsidRPr="004225DF" w:rsidRDefault="003F6FE1" w:rsidP="0008687E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Minh chứng</w:t>
            </w:r>
          </w:p>
        </w:tc>
      </w:tr>
      <w:tr w:rsidR="003F6FE1" w:rsidRPr="004225DF" w14:paraId="1835E70B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43727F09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Có vắng không phép trong kỳ</w:t>
            </w:r>
          </w:p>
        </w:tc>
        <w:tc>
          <w:tcPr>
            <w:tcW w:w="1523" w:type="dxa"/>
            <w:vAlign w:val="center"/>
            <w:hideMark/>
          </w:tcPr>
          <w:p w14:paraId="1A8049D3" w14:textId="77777777" w:rsidR="003F6FE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absent_yes }} Có</w:t>
            </w:r>
            <w:r>
              <w:br/>
            </w:r>
            <w:r>
              <w:rPr>
                <w:rFonts w:ascii="Times New Roman" w:hAnsi="Times New Roman" w:eastAsia="Times New Roman"/>
                <w:sz w:val="14"/>
              </w:rPr>
              <w:t>{{ absent_no }} Không</w:t>
            </w:r>
          </w:p>
        </w:tc>
        <w:tc>
          <w:tcPr>
            <w:tcW w:w="2588" w:type="dxa"/>
            <w:vAlign w:val="center"/>
            <w:hideMark/>
          </w:tcPr>
          <w:p w14:paraId="09F2FECB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Không xếp loại Xuất sắc</w:t>
            </w:r>
          </w:p>
        </w:tc>
        <w:tc>
          <w:tcPr>
            <w:tcW w:w="2124" w:type="dxa"/>
            <w:vAlign w:val="center"/>
            <w:hideMark/>
          </w:tcPr>
          <w:p w14:paraId="4A2568E5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absent_ev }}</w:t>
            </w:r>
          </w:p>
        </w:tc>
      </w:tr>
      <w:tr w:rsidR="003F6FE1" w:rsidRPr="004225DF" w14:paraId="14BE2B51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66ED6045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Tỷ lệ chuyên cần dưới 80%</w:t>
            </w:r>
          </w:p>
        </w:tc>
        <w:tc>
          <w:tcPr>
            <w:tcW w:w="1523" w:type="dxa"/>
            <w:vAlign w:val="center"/>
            <w:hideMark/>
          </w:tcPr>
          <w:p w14:paraId="3B9317A6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att80_yes }} Có</w:t>
            </w:r>
            <w:r>
              <w:br/>
            </w:r>
            <w:r>
              <w:rPr>
                <w:rFonts w:ascii="Times New Roman" w:hAnsi="Times New Roman" w:eastAsia="Times New Roman"/>
                <w:sz w:val="14"/>
              </w:rPr>
              <w:t>{{ att80_no }} Không</w:t>
            </w:r>
          </w:p>
        </w:tc>
        <w:tc>
          <w:tcPr>
            <w:tcW w:w="2588" w:type="dxa"/>
            <w:vAlign w:val="center"/>
            <w:hideMark/>
          </w:tcPr>
          <w:p w14:paraId="19A15531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Không xếp loại Tốt trở lên</w:t>
            </w:r>
          </w:p>
        </w:tc>
        <w:tc>
          <w:tcPr>
            <w:tcW w:w="2124" w:type="dxa"/>
            <w:vAlign w:val="center"/>
            <w:hideMark/>
          </w:tcPr>
          <w:p w14:paraId="5D4E0261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att80_ev }}</w:t>
            </w:r>
          </w:p>
        </w:tc>
      </w:tr>
      <w:tr w:rsidR="003F6FE1" w:rsidRPr="004225DF" w14:paraId="0ECEBC8D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5E90815D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Có nhiệm vụ không hoàn thành</w:t>
            </w:r>
          </w:p>
        </w:tc>
        <w:tc>
          <w:tcPr>
            <w:tcW w:w="1523" w:type="dxa"/>
            <w:vAlign w:val="center"/>
            <w:hideMark/>
          </w:tcPr>
          <w:p w14:paraId="68BFBCCD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incomplete_yes }} Có</w:t>
            </w:r>
            <w:r>
              <w:br/>
            </w:r>
            <w:r>
              <w:rPr>
                <w:rFonts w:ascii="Times New Roman" w:hAnsi="Times New Roman" w:eastAsia="Times New Roman"/>
                <w:sz w:val="14"/>
              </w:rPr>
              <w:t>{{ incomplete_no }} Không</w:t>
            </w:r>
          </w:p>
        </w:tc>
        <w:tc>
          <w:tcPr>
            <w:tcW w:w="2588" w:type="dxa"/>
            <w:vAlign w:val="center"/>
            <w:hideMark/>
          </w:tcPr>
          <w:p w14:paraId="051CF024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Không xếp loại Xuất sắc</w:t>
            </w:r>
          </w:p>
        </w:tc>
        <w:tc>
          <w:tcPr>
            <w:tcW w:w="2124" w:type="dxa"/>
            <w:vAlign w:val="center"/>
            <w:hideMark/>
          </w:tcPr>
          <w:p w14:paraId="423538BF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incomplete_ev }}</w:t>
            </w:r>
          </w:p>
        </w:tc>
      </w:tr>
      <w:tr w:rsidR="003F6FE1" w:rsidRPr="004225DF" w14:paraId="60C76C6D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2C241370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Trễ hạn/phản hồi chậm lặp lại</w:t>
            </w:r>
          </w:p>
        </w:tc>
        <w:tc>
          <w:tcPr>
            <w:tcW w:w="1523" w:type="dxa"/>
            <w:vAlign w:val="center"/>
            <w:hideMark/>
          </w:tcPr>
          <w:p w14:paraId="7F0A7B96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late_yes }} Có</w:t>
            </w:r>
            <w:r>
              <w:br/>
            </w:r>
            <w:r>
              <w:rPr>
                <w:rFonts w:ascii="Times New Roman" w:hAnsi="Times New Roman" w:eastAsia="Times New Roman"/>
                <w:sz w:val="14"/>
              </w:rPr>
              <w:t>{{ late_no }} Không</w:t>
            </w:r>
          </w:p>
        </w:tc>
        <w:tc>
          <w:tcPr>
            <w:tcW w:w="2588" w:type="dxa"/>
            <w:vAlign w:val="center"/>
            <w:hideMark/>
          </w:tcPr>
          <w:p w14:paraId="7C334334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Xếp loại tối đa: Đạt</w:t>
            </w:r>
          </w:p>
        </w:tc>
        <w:tc>
          <w:tcPr>
            <w:tcW w:w="2124" w:type="dxa"/>
            <w:vAlign w:val="center"/>
            <w:hideMark/>
          </w:tcPr>
          <w:p w14:paraId="55A61D85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late_ev }}</w:t>
            </w:r>
          </w:p>
        </w:tc>
      </w:tr>
      <w:tr w:rsidR="003F6FE1" w:rsidRPr="004225DF" w14:paraId="1C83AD60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5D978E21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Có cảnh cáo nội bộ trong kỳ</w:t>
            </w:r>
          </w:p>
        </w:tc>
        <w:tc>
          <w:tcPr>
            <w:tcW w:w="1523" w:type="dxa"/>
            <w:vAlign w:val="center"/>
            <w:hideMark/>
          </w:tcPr>
          <w:p w14:paraId="1A345D7C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warning_yes }} Có</w:t>
            </w:r>
            <w:r>
              <w:br/>
            </w:r>
            <w:r>
              <w:rPr>
                <w:rFonts w:ascii="Times New Roman" w:hAnsi="Times New Roman" w:eastAsia="Times New Roman"/>
                <w:sz w:val="14"/>
              </w:rPr>
              <w:t>{{ warning_no }} Không</w:t>
            </w:r>
          </w:p>
        </w:tc>
        <w:tc>
          <w:tcPr>
            <w:tcW w:w="2588" w:type="dxa"/>
            <w:vAlign w:val="center"/>
            <w:hideMark/>
          </w:tcPr>
          <w:p w14:paraId="3A66E2AB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Xếp loại tối đa: Cần cải thiện</w:t>
            </w:r>
          </w:p>
        </w:tc>
        <w:tc>
          <w:tcPr>
            <w:tcW w:w="2124" w:type="dxa"/>
            <w:vAlign w:val="center"/>
            <w:hideMark/>
          </w:tcPr>
          <w:p w14:paraId="181298FC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warning_ev }}</w:t>
            </w:r>
          </w:p>
        </w:tc>
      </w:tr>
      <w:tr w:rsidR="003F6FE1" w:rsidRPr="004225DF" w14:paraId="53AA78DE" w14:textId="77777777" w:rsidTr="00086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  <w:hideMark/>
          </w:tcPr>
          <w:p w14:paraId="029F0DB3" w14:textId="77777777" w:rsidR="003F6FE1" w:rsidRPr="00516535" w:rsidRDefault="003F6FE1" w:rsidP="00E65DD1">
            <w:pPr>
              <w:spacing w:after="0" w:line="312" w:lineRule="auto"/>
              <w:jc w:val="center"/>
              <w:rPr>
                <w:b w:val="0"/>
                <w:bCs w:val="0"/>
              </w:rPr>
            </w:pPr>
            <w:r w:rsidRPr="00516535">
              <w:rPr>
                <w:b w:val="0"/>
                <w:bCs w:val="0"/>
              </w:rPr>
              <w:t>Vi phạm bảo mật, tài chính, tài sản, uy tín tổ chức</w:t>
            </w:r>
          </w:p>
        </w:tc>
        <w:tc>
          <w:tcPr>
            <w:tcW w:w="1523" w:type="dxa"/>
            <w:vAlign w:val="center"/>
            <w:hideMark/>
          </w:tcPr>
          <w:p w14:paraId="2ADD4CFE" w14:textId="77777777" w:rsidR="00E65DD1" w:rsidRDefault="00000000" w:rsidP="0008687E">
            <w:pPr>
              <w:spacing w:after="0" w:line="312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severe_yes }} Có</w:t>
            </w:r>
            <w:r>
              <w:br/>
            </w:r>
            <w:r>
              <w:rPr>
                <w:rFonts w:ascii="Times New Roman" w:hAnsi="Times New Roman" w:eastAsia="Times New Roman"/>
                <w:sz w:val="14"/>
              </w:rPr>
              <w:t>{{ severe_no }} Không</w:t>
            </w:r>
          </w:p>
        </w:tc>
        <w:tc>
          <w:tcPr>
            <w:tcW w:w="2588" w:type="dxa"/>
            <w:vAlign w:val="center"/>
            <w:hideMark/>
          </w:tcPr>
          <w:p w14:paraId="452F317B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25DF">
              <w:t>Xếp loại Không đạt / chuyển xử lý kỷ luật</w:t>
            </w:r>
          </w:p>
        </w:tc>
        <w:tc>
          <w:tcPr>
            <w:tcW w:w="2124" w:type="dxa"/>
            <w:vAlign w:val="center"/>
            <w:hideMark/>
          </w:tcPr>
          <w:p w14:paraId="3E8A1DEA" w14:textId="77777777" w:rsidR="003F6FE1" w:rsidRPr="004225DF" w:rsidRDefault="003F6FE1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severe_ev }}</w:t>
            </w:r>
          </w:p>
        </w:tc>
      </w:tr>
    </w:tbl>
    <w:p w14:paraId="4DEBB4D7" w14:textId="77777777" w:rsidR="004225DF" w:rsidRDefault="004225DF" w:rsidP="004225DF">
      <w:pPr>
        <w:pStyle w:val="Heading1"/>
      </w:pPr>
      <w:r>
        <w:t>NHẬN XÉT ĐÁNH GIÁ</w:t>
      </w:r>
    </w:p>
    <w:p w14:paraId="66856DED" w14:textId="77777777" w:rsidR="004225DF" w:rsidRDefault="004225DF" w:rsidP="004225DF">
      <w:pPr>
        <w:pStyle w:val="Heading2"/>
      </w:pPr>
      <w:r>
        <w:rPr>
          <w:rFonts w:ascii="Times New Roman" w:hAnsi="Times New Roman" w:eastAsia="Times New Roman"/>
          <w:sz w:val="20"/>
        </w:rPr>
        <w:t>Điểm mạnh</w:t>
      </w:r>
      <w:r>
        <w:br/>
      </w:r>
      <w:r>
        <w:rPr>
          <w:rFonts w:ascii="Times New Roman" w:hAnsi="Times New Roman" w:eastAsia="Times New Roman"/>
          <w:sz w:val="20"/>
        </w:rPr>
        <w:t>{{ strengths_text }}</w:t>
      </w:r>
    </w:p>
    <w:p w14:paraId="27D7046D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7ED18F94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487E13A1" w14:textId="77777777" w:rsidR="004225DF" w:rsidRDefault="00B74E10" w:rsidP="00B74E10">
      <w:pPr>
        <w:tabs>
          <w:tab w:val="left" w:leader="dot" w:pos="9072"/>
        </w:tabs>
      </w:pPr>
      <w:r>
        <w:tab/>
      </w:r>
    </w:p>
    <w:p w14:paraId="27C3F2DD" w14:textId="77777777" w:rsidR="004225DF" w:rsidRDefault="004225DF" w:rsidP="004225DF">
      <w:pPr>
        <w:pStyle w:val="Heading2"/>
      </w:pPr>
      <w:r>
        <w:rPr>
          <w:rFonts w:ascii="Times New Roman" w:hAnsi="Times New Roman" w:eastAsia="Times New Roman"/>
          <w:sz w:val="20"/>
        </w:rPr>
        <w:t>Hạn chế cải thiện</w:t>
      </w:r>
      <w:r>
        <w:br/>
      </w:r>
      <w:r>
        <w:rPr>
          <w:rFonts w:ascii="Times New Roman" w:hAnsi="Times New Roman" w:eastAsia="Times New Roman"/>
          <w:sz w:val="20"/>
        </w:rPr>
        <w:t>{{ improvement_text }}</w:t>
      </w:r>
    </w:p>
    <w:p w14:paraId="2348C6ED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3A04463E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510791B0" w14:textId="77777777" w:rsidR="00B74E10" w:rsidRPr="00B74E10" w:rsidRDefault="00B74E10" w:rsidP="00B74E10">
      <w:pPr>
        <w:tabs>
          <w:tab w:val="left" w:leader="dot" w:pos="9072"/>
        </w:tabs>
      </w:pPr>
      <w:r>
        <w:tab/>
      </w:r>
    </w:p>
    <w:p w14:paraId="2A6CEC9F" w14:textId="77777777" w:rsidR="004225DF" w:rsidRDefault="004225DF" w:rsidP="004225DF">
      <w:pPr>
        <w:pStyle w:val="Heading2"/>
      </w:pPr>
      <w:r>
        <w:lastRenderedPageBreak/>
        <w:t>Đề xuất phân công/khen thưởng/hỗ trợ: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5842"/>
      </w:tblGrid>
      <w:tr w:rsidR="00B74E10" w:rsidRPr="00310059" w14:paraId="49DEA54D" w14:textId="77777777" w:rsidTr="0008687E">
        <w:trPr>
          <w:jc w:val="center"/>
        </w:trPr>
        <w:sdt>
          <w:sdtPr>
            <w:id w:val="-310093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2FBE67E1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36A3ED98" w14:textId="77777777" w:rsidR="00B74E10" w:rsidRPr="00310059" w:rsidRDefault="00B74E10" w:rsidP="0008687E">
            <w:pPr>
              <w:spacing w:after="0" w:line="312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{{ rec_keep }}</w:t>
              <w:tab/>
              <w:t>Tiếp tục duy trì nhiệm vụ hiện tại</w:t>
            </w:r>
          </w:p>
        </w:tc>
      </w:tr>
      <w:tr w:rsidR="00B74E10" w:rsidRPr="00310059" w14:paraId="45ACCDBA" w14:textId="77777777" w:rsidTr="0008687E">
        <w:trPr>
          <w:jc w:val="center"/>
        </w:trPr>
        <w:sdt>
          <w:sdtPr>
            <w:id w:val="-487406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7D7866F1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0F1221F1" w14:textId="77777777" w:rsidR="00B74E10" w:rsidRPr="00310059" w:rsidRDefault="00B74E10" w:rsidP="0008687E">
            <w:pPr>
              <w:spacing w:after="0" w:line="312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{{ rec_more_task }}</w:t>
              <w:tab/>
              <w:t>Giao thêm nhiệm vụ chuyên môn</w:t>
            </w:r>
          </w:p>
        </w:tc>
      </w:tr>
      <w:tr w:rsidR="00B74E10" w:rsidRPr="00310059" w14:paraId="4A1678ED" w14:textId="77777777" w:rsidTr="0008687E">
        <w:trPr>
          <w:jc w:val="center"/>
        </w:trPr>
        <w:sdt>
          <w:sdtPr>
            <w:id w:val="-1624454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115D34BC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3FBCD3CF" w14:textId="77777777" w:rsidR="00B74E10" w:rsidRPr="00310059" w:rsidRDefault="00B74E10" w:rsidP="0008687E">
            <w:pPr>
              <w:spacing w:after="0" w:line="312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{{ rec_reward }}</w:t>
              <w:tab/>
              <w:t>Đề xuất khen thưởng</w:t>
            </w:r>
          </w:p>
        </w:tc>
      </w:tr>
      <w:tr w:rsidR="00B74E10" w:rsidRPr="00310059" w14:paraId="1268D650" w14:textId="77777777" w:rsidTr="0008687E">
        <w:trPr>
          <w:jc w:val="center"/>
        </w:trPr>
        <w:sdt>
          <w:sdtPr>
            <w:id w:val="-1981916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5B29F5EF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73CCC9DB" w14:textId="77777777" w:rsidR="00B74E10" w:rsidRPr="00310059" w:rsidRDefault="00B74E10" w:rsidP="0008687E">
            <w:pPr>
              <w:spacing w:after="0" w:line="312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{{ rec_remind }}</w:t>
              <w:tab/>
              <w:t>Đề xuất nhắc nhở</w:t>
            </w:r>
          </w:p>
        </w:tc>
      </w:tr>
      <w:tr w:rsidR="00B74E10" w:rsidRPr="00310059" w14:paraId="1B374E16" w14:textId="77777777" w:rsidTr="0008687E">
        <w:trPr>
          <w:jc w:val="center"/>
        </w:trPr>
        <w:sdt>
          <w:sdtPr>
            <w:id w:val="1359077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5AF2895C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258C8782" w14:textId="77777777" w:rsidR="00B74E10" w:rsidRPr="00310059" w:rsidRDefault="00B74E10" w:rsidP="0008687E">
            <w:pPr>
              <w:spacing w:after="0" w:line="312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{{ rec_plan }}</w:t>
              <w:tab/>
              <w:t>Đề xuất kế hoạch cải thiện cá nhân</w:t>
            </w:r>
          </w:p>
        </w:tc>
      </w:tr>
      <w:tr w:rsidR="00B74E10" w:rsidRPr="00310059" w14:paraId="03C73346" w14:textId="77777777" w:rsidTr="0008687E">
        <w:trPr>
          <w:jc w:val="center"/>
        </w:trPr>
        <w:sdt>
          <w:sdtPr>
            <w:id w:val="8402052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33BB5CE3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35E74177" w14:textId="77777777" w:rsidR="00B74E10" w:rsidRPr="00310059" w:rsidRDefault="00B74E10" w:rsidP="0008687E">
            <w:pPr>
              <w:spacing w:after="0" w:line="312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{{ rec_discipline }}</w:t>
              <w:tab/>
              <w:t>Đề xuất xem xét kỷ luật</w:t>
            </w:r>
          </w:p>
        </w:tc>
      </w:tr>
      <w:tr w:rsidR="00B74E10" w:rsidRPr="00310059" w14:paraId="63AA14D6" w14:textId="77777777" w:rsidTr="0008687E">
        <w:trPr>
          <w:jc w:val="center"/>
        </w:trPr>
        <w:sdt>
          <w:sdtPr>
            <w:id w:val="-89327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29" w:type="dxa"/>
              </w:tcPr>
              <w:p w14:paraId="0C06AB05" w14:textId="77777777" w:rsidR="00B74E10" w:rsidRPr="00310059" w:rsidRDefault="00B74E10" w:rsidP="00E65DD1">
                <w:pPr>
                  <w:spacing w:after="0" w:line="312" w:lineRule="auto"/>
                  <w:jc w:val="center"/>
                </w:pPr>
                <w:r w:rsidRPr="006103ED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0" w:type="auto"/>
            <w:vAlign w:val="center"/>
          </w:tcPr>
          <w:p w14:paraId="76DBA732" w14:textId="77777777" w:rsidR="00B74E10" w:rsidRPr="00310059" w:rsidRDefault="00B74E10" w:rsidP="0008687E">
            <w:pPr>
              <w:spacing w:after="0" w:line="312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{{ rec_other }}</w:t>
              <w:tab/>
              <w:t>Khác: {{ rec_other_text }}</w:t>
            </w:r>
          </w:p>
        </w:tc>
      </w:tr>
    </w:tbl>
    <w:p w14:paraId="0EEE3055" w14:textId="77777777" w:rsidR="004225DF" w:rsidRDefault="004225DF" w:rsidP="004225DF">
      <w:pPr>
        <w:pStyle w:val="Heading2"/>
      </w:pPr>
      <w:r>
        <w:rPr>
          <w:rFonts w:ascii="Times New Roman" w:hAnsi="Times New Roman" w:eastAsia="Times New Roman"/>
          <w:sz w:val="20"/>
        </w:rPr>
        <w:t>Nội dung đề xuất cụ thể:</w:t>
      </w:r>
      <w:r>
        <w:br/>
      </w:r>
      <w:r>
        <w:rPr>
          <w:rFonts w:ascii="Times New Roman" w:hAnsi="Times New Roman" w:eastAsia="Times New Roman"/>
          <w:sz w:val="20"/>
        </w:rPr>
        <w:t>{{ recommendation_detail }}</w:t>
      </w:r>
    </w:p>
    <w:p w14:paraId="62C0F781" w14:textId="77777777" w:rsidR="004225DF" w:rsidRDefault="00B74E10" w:rsidP="00B74E10">
      <w:pPr>
        <w:tabs>
          <w:tab w:val="left" w:leader="dot" w:pos="9072"/>
        </w:tabs>
      </w:pPr>
      <w:r>
        <w:tab/>
      </w:r>
    </w:p>
    <w:p w14:paraId="1FE40CC5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0ACAB38B" w14:textId="77777777" w:rsidR="00B74E10" w:rsidRDefault="00B74E10" w:rsidP="00B74E10">
      <w:pPr>
        <w:tabs>
          <w:tab w:val="left" w:leader="dot" w:pos="9072"/>
        </w:tabs>
      </w:pPr>
      <w:r>
        <w:tab/>
      </w:r>
    </w:p>
    <w:p w14:paraId="1D568409" w14:textId="77777777" w:rsidR="004225DF" w:rsidRDefault="004225DF" w:rsidP="004225DF">
      <w:pPr>
        <w:pStyle w:val="Heading1"/>
      </w:pPr>
      <w:r>
        <w:t>KẾ HOẠCH CẢI THIỆN (Nếu có)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05"/>
        <w:gridCol w:w="2006"/>
        <w:gridCol w:w="2006"/>
        <w:gridCol w:w="1321"/>
        <w:gridCol w:w="2006"/>
      </w:tblGrid>
      <w:tr w:rsidR="00CE4BCD" w:rsidRPr="00CE4BCD" w14:paraId="3B858BCB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140B03" w14:textId="77777777" w:rsidR="00CE4BCD" w:rsidRPr="00CE4BCD" w:rsidRDefault="00CE4BCD" w:rsidP="00E65DD1">
            <w:pPr>
              <w:spacing w:after="0" w:line="312" w:lineRule="auto"/>
              <w:jc w:val="center"/>
            </w:pPr>
            <w:r w:rsidRPr="00CE4BCD">
              <w:t>Nội dung cần cải thiện</w:t>
            </w:r>
          </w:p>
        </w:tc>
        <w:tc>
          <w:tcPr>
            <w:tcW w:w="0" w:type="auto"/>
            <w:vAlign w:val="center"/>
            <w:hideMark/>
          </w:tcPr>
          <w:p w14:paraId="6AF73F57" w14:textId="77777777" w:rsidR="00CE4BCD" w:rsidRPr="00CE4BCD" w:rsidRDefault="00CE4BCD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Mục tiêu kỳ tiếp theo</w:t>
            </w:r>
          </w:p>
        </w:tc>
        <w:tc>
          <w:tcPr>
            <w:tcW w:w="0" w:type="auto"/>
            <w:vAlign w:val="center"/>
            <w:hideMark/>
          </w:tcPr>
          <w:p w14:paraId="2A45D0DC" w14:textId="77777777" w:rsidR="00CE4BCD" w:rsidRPr="00CE4BCD" w:rsidRDefault="00CE4BCD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Người theo dõi</w:t>
            </w:r>
          </w:p>
        </w:tc>
        <w:tc>
          <w:tcPr>
            <w:tcW w:w="0" w:type="auto"/>
            <w:vAlign w:val="center"/>
            <w:hideMark/>
          </w:tcPr>
          <w:p w14:paraId="536A6342" w14:textId="77777777" w:rsidR="00CE4BCD" w:rsidRPr="00CE4BCD" w:rsidRDefault="00CE4BCD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Thời hạn</w:t>
            </w:r>
          </w:p>
        </w:tc>
        <w:tc>
          <w:tcPr>
            <w:tcW w:w="0" w:type="auto"/>
            <w:vAlign w:val="center"/>
            <w:hideMark/>
          </w:tcPr>
          <w:p w14:paraId="336EC4ED" w14:textId="77777777" w:rsidR="00CE4BCD" w:rsidRPr="00CE4BCD" w:rsidRDefault="00CE4BCD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4BCD">
              <w:t>Minh chứng cần nộp</w:t>
            </w:r>
          </w:p>
        </w:tc>
      </w:tr>
      <w:tr w:rsidR="00CE4BCD" w:rsidRPr="00CE4BCD" w14:paraId="04088FCE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50C078" w14:textId="77777777" w:rsidR="00CE4BCD" w:rsidRPr="00CE4BCD" w:rsidRDefault="00CE4BCD" w:rsidP="00E65DD1">
            <w:pPr>
              <w:spacing w:after="0" w:line="312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{{ plan_1_content }}</w:t>
            </w:r>
          </w:p>
        </w:tc>
        <w:tc>
          <w:tcPr>
            <w:tcW w:w="0" w:type="auto"/>
            <w:vAlign w:val="center"/>
            <w:hideMark/>
          </w:tcPr>
          <w:p w14:paraId="6DF46746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plan_1_target }}</w:t>
            </w:r>
          </w:p>
        </w:tc>
        <w:tc>
          <w:tcPr>
            <w:tcW w:w="0" w:type="auto"/>
            <w:vAlign w:val="center"/>
            <w:hideMark/>
          </w:tcPr>
          <w:p w14:paraId="542AE4A9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plan_1_owner }}</w:t>
            </w:r>
          </w:p>
        </w:tc>
        <w:tc>
          <w:tcPr>
            <w:tcW w:w="0" w:type="auto"/>
            <w:vAlign w:val="center"/>
            <w:hideMark/>
          </w:tcPr>
          <w:p w14:paraId="0C930788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plan_1_deadline }}</w:t>
            </w:r>
          </w:p>
        </w:tc>
        <w:tc>
          <w:tcPr>
            <w:tcW w:w="0" w:type="auto"/>
            <w:vAlign w:val="center"/>
            <w:hideMark/>
          </w:tcPr>
          <w:p w14:paraId="7F94A19A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plan_1_evidence }}</w:t>
            </w:r>
          </w:p>
        </w:tc>
      </w:tr>
      <w:tr w:rsidR="00CE4BCD" w:rsidRPr="00CE4BCD" w14:paraId="5846D515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8172E1" w14:textId="77777777" w:rsidR="00CE4BCD" w:rsidRPr="00CE4BCD" w:rsidRDefault="00CE4BCD" w:rsidP="00E65DD1">
            <w:pPr>
              <w:spacing w:after="0" w:line="312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{{ plan_2_content }}</w:t>
            </w:r>
          </w:p>
        </w:tc>
        <w:tc>
          <w:tcPr>
            <w:tcW w:w="0" w:type="auto"/>
            <w:vAlign w:val="center"/>
            <w:hideMark/>
          </w:tcPr>
          <w:p w14:paraId="1C20FF8D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plan_2_target }}</w:t>
            </w:r>
          </w:p>
        </w:tc>
        <w:tc>
          <w:tcPr>
            <w:tcW w:w="0" w:type="auto"/>
            <w:vAlign w:val="center"/>
            <w:hideMark/>
          </w:tcPr>
          <w:p w14:paraId="38F88795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plan_2_owner }}</w:t>
            </w:r>
          </w:p>
        </w:tc>
        <w:tc>
          <w:tcPr>
            <w:tcW w:w="0" w:type="auto"/>
            <w:vAlign w:val="center"/>
            <w:hideMark/>
          </w:tcPr>
          <w:p w14:paraId="31764449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plan_2_deadline }}</w:t>
            </w:r>
          </w:p>
        </w:tc>
        <w:tc>
          <w:tcPr>
            <w:tcW w:w="0" w:type="auto"/>
            <w:vAlign w:val="center"/>
            <w:hideMark/>
          </w:tcPr>
          <w:p w14:paraId="2126603D" w14:textId="77777777" w:rsidR="00CE4BCD" w:rsidRPr="00CE4BCD" w:rsidRDefault="00CE4BCD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plan_2_evidence }}</w:t>
            </w:r>
          </w:p>
        </w:tc>
      </w:tr>
    </w:tbl>
    <w:p w14:paraId="30696710" w14:textId="77777777" w:rsidR="004225DF" w:rsidRDefault="004225DF" w:rsidP="00CE4BCD"/>
    <w:p w14:paraId="56A3A1E2" w14:textId="77777777" w:rsidR="004225DF" w:rsidRDefault="004225DF" w:rsidP="004225DF">
      <w:pPr>
        <w:pStyle w:val="Heading1"/>
      </w:pPr>
      <w:r>
        <w:t>XÁC NHẬN PHÊ DUYỆT</w:t>
      </w:r>
    </w:p>
    <w:p w14:paraId="5E864978" w14:textId="77777777" w:rsidR="003C6829" w:rsidRDefault="003C6829" w:rsidP="003C6829">
      <w:pPr>
        <w:jc w:val="right"/>
      </w:pPr>
      <w:r>
        <w:rPr>
          <w:rFonts w:ascii="Times New Roman" w:hAnsi="Times New Roman" w:eastAsia="Times New Roman"/>
          <w:sz w:val="20"/>
        </w:rPr>
        <w:t>TP. Hồ Chí Minh, ngày {{ generated_day }} tháng {{ generated_month }} năm {{ generated_year }}</w:t>
      </w:r>
    </w:p>
    <w:tbl>
      <w:tblPr>
        <w:tblStyle w:val="TableGrid"/>
        <w:tblW w:w="9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4"/>
        <w:gridCol w:w="2325"/>
        <w:gridCol w:w="2324"/>
        <w:gridCol w:w="2325"/>
      </w:tblGrid>
      <w:tr w:rsidR="00EF73AF" w14:paraId="7E7963DD" w14:textId="77777777" w:rsidTr="00516535">
        <w:trPr>
          <w:trHeight w:val="419"/>
        </w:trPr>
        <w:tc>
          <w:tcPr>
            <w:tcW w:w="4649" w:type="dxa"/>
            <w:gridSpan w:val="2"/>
            <w:vAlign w:val="bottom"/>
          </w:tcPr>
          <w:p w14:paraId="60BD6FC9" w14:textId="77777777" w:rsidR="00EF73AF" w:rsidRPr="007D1340" w:rsidRDefault="00CE4BCD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Thành viên được đánh giá</w:t>
            </w:r>
          </w:p>
        </w:tc>
        <w:tc>
          <w:tcPr>
            <w:tcW w:w="4649" w:type="dxa"/>
            <w:gridSpan w:val="2"/>
            <w:vAlign w:val="bottom"/>
          </w:tcPr>
          <w:p w14:paraId="5E766123" w14:textId="77777777" w:rsidR="007D1340" w:rsidRPr="007D1340" w:rsidRDefault="00BA100E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Trưởng Ban/Tổ chuyên môn </w:t>
            </w:r>
          </w:p>
        </w:tc>
      </w:tr>
      <w:tr w:rsidR="007D1340" w14:paraId="3B5F8DF9" w14:textId="77777777" w:rsidTr="00516535">
        <w:trPr>
          <w:trHeight w:val="419"/>
        </w:trPr>
        <w:tc>
          <w:tcPr>
            <w:tcW w:w="4649" w:type="dxa"/>
            <w:gridSpan w:val="2"/>
            <w:vAlign w:val="bottom"/>
          </w:tcPr>
          <w:p w14:paraId="11F9018F" w14:textId="77777777" w:rsidR="007D1340" w:rsidRPr="00EF73AF" w:rsidRDefault="007D1340" w:rsidP="00FA1EE9">
            <w:pPr>
              <w:spacing w:after="0"/>
              <w:jc w:val="center"/>
              <w:rPr>
                <w:b/>
              </w:rPr>
            </w:pPr>
            <w:r w:rsidRPr="001362C2">
              <w:rPr>
                <w:bCs w:val="0"/>
                <w:i/>
                <w:iCs/>
              </w:rPr>
              <w:t>(Ký và ghi rõ họ tên)</w:t>
            </w:r>
          </w:p>
        </w:tc>
        <w:tc>
          <w:tcPr>
            <w:tcW w:w="4649" w:type="dxa"/>
            <w:gridSpan w:val="2"/>
            <w:vAlign w:val="bottom"/>
          </w:tcPr>
          <w:p w14:paraId="18BD908F" w14:textId="77777777" w:rsidR="007D1340" w:rsidRDefault="007D1340" w:rsidP="00FA1EE9">
            <w:pPr>
              <w:spacing w:after="0"/>
              <w:jc w:val="center"/>
              <w:rPr>
                <w:b/>
                <w:bCs w:val="0"/>
              </w:rPr>
            </w:pPr>
            <w:r w:rsidRPr="001362C2">
              <w:rPr>
                <w:bCs w:val="0"/>
                <w:i/>
                <w:iCs/>
              </w:rPr>
              <w:t>(Ký và ghi rõ họ tên)</w:t>
            </w:r>
          </w:p>
        </w:tc>
      </w:tr>
      <w:tr w:rsidR="007D1340" w14:paraId="1111F7FC" w14:textId="77777777" w:rsidTr="00516535">
        <w:trPr>
          <w:trHeight w:val="1134"/>
        </w:trPr>
        <w:tc>
          <w:tcPr>
            <w:tcW w:w="4649" w:type="dxa"/>
            <w:gridSpan w:val="2"/>
            <w:vAlign w:val="center"/>
          </w:tcPr>
          <w:p w14:paraId="5BD662FF" w14:textId="77777777" w:rsidR="007D1340" w:rsidRPr="00EF73AF" w:rsidRDefault="007D1340" w:rsidP="00FA1EE9">
            <w:pPr>
              <w:spacing w:after="0"/>
              <w:jc w:val="center"/>
              <w:rPr>
                <w:b/>
              </w:rPr>
            </w:pPr>
          </w:p>
        </w:tc>
        <w:tc>
          <w:tcPr>
            <w:tcW w:w="4649" w:type="dxa"/>
            <w:gridSpan w:val="2"/>
            <w:vAlign w:val="center"/>
          </w:tcPr>
          <w:p w14:paraId="4AA0ACCC" w14:textId="77777777" w:rsidR="007D1340" w:rsidRDefault="007D1340" w:rsidP="00FA1EE9">
            <w:pPr>
              <w:spacing w:after="0"/>
              <w:rPr>
                <w:b/>
                <w:bCs w:val="0"/>
              </w:rPr>
            </w:pPr>
          </w:p>
        </w:tc>
      </w:tr>
      <w:tr w:rsidR="007D1340" w14:paraId="7BD0A6CF" w14:textId="77777777" w:rsidTr="00516535">
        <w:trPr>
          <w:trHeight w:val="419"/>
        </w:trPr>
        <w:tc>
          <w:tcPr>
            <w:tcW w:w="4649" w:type="dxa"/>
            <w:gridSpan w:val="2"/>
            <w:vAlign w:val="center"/>
          </w:tcPr>
          <w:p w14:paraId="79634B45" w14:textId="77777777" w:rsidR="007D1340" w:rsidRPr="00E37473" w:rsidRDefault="007D1340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Times New Roman"/>
                <w:sz w:val="18"/>
              </w:rPr>
              <w:t>{{ ho_ten }}</w:t>
            </w:r>
          </w:p>
        </w:tc>
        <w:tc>
          <w:tcPr>
            <w:tcW w:w="4649" w:type="dxa"/>
            <w:gridSpan w:val="2"/>
            <w:vAlign w:val="center"/>
          </w:tcPr>
          <w:p w14:paraId="714B9644" w14:textId="77777777" w:rsidR="007D1340" w:rsidRPr="00E37473" w:rsidRDefault="007D1340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rFonts w:ascii="Times New Roman" w:hAnsi="Times New Roman" w:eastAsia="Times New Roman"/>
                <w:sz w:val="18"/>
              </w:rPr>
              <w:t>{{ evaluator_name }}</w:t>
            </w:r>
          </w:p>
        </w:tc>
      </w:tr>
      <w:tr w:rsidR="003E4E4F" w14:paraId="5D3559FE" w14:textId="77777777" w:rsidTr="00516535">
        <w:trPr>
          <w:trHeight w:val="157"/>
        </w:trPr>
        <w:tc>
          <w:tcPr>
            <w:tcW w:w="4649" w:type="dxa"/>
            <w:gridSpan w:val="2"/>
            <w:vAlign w:val="center"/>
          </w:tcPr>
          <w:p w14:paraId="0E9C5A00" w14:textId="77777777" w:rsidR="003E4E4F" w:rsidRPr="00323E02" w:rsidRDefault="003E4E4F" w:rsidP="00FA1EE9">
            <w:pPr>
              <w:spacing w:after="0"/>
              <w:rPr>
                <w:b/>
                <w:bCs w:val="0"/>
              </w:rPr>
            </w:pPr>
            <w:r>
              <w:rPr>
                <w:b/>
                <w:bCs w:val="0"/>
              </w:rPr>
              <w:t>Ý kiến/Xác nhận:</w:t>
            </w:r>
          </w:p>
        </w:tc>
        <w:tc>
          <w:tcPr>
            <w:tcW w:w="4649" w:type="dxa"/>
            <w:gridSpan w:val="2"/>
            <w:vAlign w:val="center"/>
          </w:tcPr>
          <w:p w14:paraId="1F355CC9" w14:textId="77777777" w:rsidR="003E4E4F" w:rsidRPr="00323E02" w:rsidRDefault="003E4E4F" w:rsidP="00B74E10">
            <w:pPr>
              <w:spacing w:after="0"/>
              <w:jc w:val="left"/>
              <w:rPr>
                <w:b/>
                <w:bCs w:val="0"/>
              </w:rPr>
            </w:pPr>
            <w:r w:rsidRPr="007D2632">
              <w:rPr>
                <w:b/>
                <w:bCs w:val="0"/>
              </w:rPr>
              <w:t>Xác nhận đánh giá:</w:t>
            </w:r>
          </w:p>
        </w:tc>
      </w:tr>
      <w:tr w:rsidR="003E4E4F" w14:paraId="4577FF64" w14:textId="77777777" w:rsidTr="00516535">
        <w:trPr>
          <w:trHeight w:val="155"/>
        </w:trPr>
        <w:tc>
          <w:tcPr>
            <w:tcW w:w="2324" w:type="dxa"/>
            <w:vAlign w:val="center"/>
          </w:tcPr>
          <w:p w14:paraId="62CA5058" w14:textId="77777777" w:rsidR="003E4E4F" w:rsidRPr="00323E02" w:rsidRDefault="003E4E4F" w:rsidP="00FA1EE9">
            <w:pPr>
              <w:spacing w:after="0"/>
              <w:ind w:left="319"/>
              <w:rPr>
                <w:b/>
                <w:bCs w:val="0"/>
              </w:rPr>
            </w:pPr>
            <w:r>
              <w:t>Đồng ý:</w:t>
            </w:r>
          </w:p>
        </w:tc>
        <w:sdt>
          <w:sdtPr>
            <w:id w:val="420532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06792F77" w14:textId="77777777" w:rsidR="003E4E4F" w:rsidRPr="00323E02" w:rsidRDefault="003E4E4F" w:rsidP="00FA1EE9">
                <w:pPr>
                  <w:spacing w:after="0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721EA67E" w14:textId="77777777" w:rsidR="003E4E4F" w:rsidRPr="00323E02" w:rsidRDefault="003E4E4F" w:rsidP="00B74E10">
            <w:pPr>
              <w:spacing w:after="0"/>
              <w:ind w:left="203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Times New Roman"/>
                <w:sz w:val="14"/>
              </w:rPr>
              <w:t>{{ member_agree }}</w:t>
            </w:r>
          </w:p>
        </w:tc>
        <w:sdt>
          <w:sdtPr>
            <w:id w:val="-555009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1CE62DCE" w14:textId="77777777" w:rsidR="003E4E4F" w:rsidRPr="00323E02" w:rsidRDefault="003E4E4F" w:rsidP="00B74E10">
                <w:pPr>
                  <w:spacing w:after="0"/>
                  <w:jc w:val="left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E4E4F" w14:paraId="499D98FE" w14:textId="77777777" w:rsidTr="00516535">
        <w:trPr>
          <w:trHeight w:val="155"/>
        </w:trPr>
        <w:tc>
          <w:tcPr>
            <w:tcW w:w="2324" w:type="dxa"/>
            <w:vAlign w:val="center"/>
          </w:tcPr>
          <w:p w14:paraId="278D8B14" w14:textId="77777777" w:rsidR="003E4E4F" w:rsidRPr="00323E02" w:rsidRDefault="003E4E4F" w:rsidP="00FA1EE9">
            <w:pPr>
              <w:spacing w:after="0"/>
              <w:ind w:left="319"/>
              <w:rPr>
                <w:b/>
                <w:bCs w:val="0"/>
              </w:rPr>
            </w:pPr>
            <w:r>
              <w:t>Không đồng ý:</w:t>
            </w:r>
          </w:p>
        </w:tc>
        <w:sdt>
          <w:sdtPr>
            <w:id w:val="-20686330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7C1D3961" w14:textId="77777777" w:rsidR="003E4E4F" w:rsidRPr="00323E02" w:rsidRDefault="003E4E4F" w:rsidP="00FA1EE9">
                <w:pPr>
                  <w:spacing w:after="0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082F4A82" w14:textId="77777777" w:rsidR="003E4E4F" w:rsidRPr="00323E02" w:rsidRDefault="003E4E4F" w:rsidP="00B74E10">
            <w:pPr>
              <w:spacing w:after="0"/>
              <w:ind w:left="203"/>
              <w:jc w:val="left"/>
              <w:rPr>
                <w:b/>
                <w:bCs w:val="0"/>
              </w:rPr>
            </w:pPr>
            <w:r>
              <w:t>Không đồng ý:</w:t>
            </w:r>
          </w:p>
        </w:tc>
        <w:sdt>
          <w:sdtPr>
            <w:id w:val="-1233930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194A11E7" w14:textId="77777777" w:rsidR="003E4E4F" w:rsidRPr="00323E02" w:rsidRDefault="003E4E4F" w:rsidP="00B74E10">
                <w:pPr>
                  <w:spacing w:after="0"/>
                  <w:jc w:val="left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3E4E4F" w14:paraId="2070EC4C" w14:textId="77777777" w:rsidTr="00516535">
        <w:trPr>
          <w:trHeight w:val="155"/>
        </w:trPr>
        <w:tc>
          <w:tcPr>
            <w:tcW w:w="2324" w:type="dxa"/>
            <w:vAlign w:val="center"/>
          </w:tcPr>
          <w:p w14:paraId="3E032C74" w14:textId="77777777" w:rsidR="003E4E4F" w:rsidRDefault="003E4E4F" w:rsidP="00FA1EE9">
            <w:pPr>
              <w:spacing w:after="0"/>
              <w:ind w:left="319"/>
            </w:pPr>
            <w:r>
              <w:t>Có đối soát:</w:t>
            </w:r>
          </w:p>
        </w:tc>
        <w:sdt>
          <w:sdtPr>
            <w:id w:val="-2686183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1ACD325D" w14:textId="77777777" w:rsidR="003E4E4F" w:rsidRDefault="003E4E4F" w:rsidP="00FA1EE9">
                <w:pPr>
                  <w:spacing w:after="0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4D11D38E" w14:textId="77777777" w:rsidR="003E4E4F" w:rsidRDefault="003E4E4F" w:rsidP="00B74E10">
            <w:pPr>
              <w:spacing w:after="0"/>
              <w:jc w:val="left"/>
            </w:pPr>
          </w:p>
        </w:tc>
        <w:tc>
          <w:tcPr>
            <w:tcW w:w="2325" w:type="dxa"/>
            <w:vAlign w:val="center"/>
          </w:tcPr>
          <w:p w14:paraId="3FEDCA26" w14:textId="77777777" w:rsidR="003E4E4F" w:rsidRDefault="003E4E4F" w:rsidP="00B74E10">
            <w:pPr>
              <w:spacing w:after="0"/>
              <w:jc w:val="left"/>
            </w:pPr>
          </w:p>
        </w:tc>
      </w:tr>
    </w:tbl>
    <w:p w14:paraId="2725E6F1" w14:textId="77777777" w:rsidR="004446A9" w:rsidRDefault="004446A9"/>
    <w:tbl>
      <w:tblPr>
        <w:tblStyle w:val="TableGrid"/>
        <w:tblW w:w="9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4"/>
        <w:gridCol w:w="2325"/>
        <w:gridCol w:w="2324"/>
        <w:gridCol w:w="2325"/>
      </w:tblGrid>
      <w:tr w:rsidR="00EF73AF" w14:paraId="28682E30" w14:textId="77777777" w:rsidTr="00516535">
        <w:trPr>
          <w:trHeight w:val="419"/>
        </w:trPr>
        <w:tc>
          <w:tcPr>
            <w:tcW w:w="4649" w:type="dxa"/>
            <w:gridSpan w:val="2"/>
            <w:vAlign w:val="bottom"/>
          </w:tcPr>
          <w:p w14:paraId="74198264" w14:textId="77777777" w:rsidR="00EF73AF" w:rsidRDefault="007D2632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lastRenderedPageBreak/>
              <w:t>TM. BAN VẬN HÀNH</w:t>
            </w:r>
          </w:p>
          <w:p w14:paraId="11AC242D" w14:textId="77777777" w:rsidR="007D2632" w:rsidRPr="00323E02" w:rsidRDefault="007D2632" w:rsidP="00FA1EE9">
            <w:pPr>
              <w:spacing w:after="0"/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Trưởng Tổ Kỷ luật</w:t>
            </w:r>
          </w:p>
        </w:tc>
        <w:tc>
          <w:tcPr>
            <w:tcW w:w="4649" w:type="dxa"/>
            <w:gridSpan w:val="2"/>
            <w:vAlign w:val="bottom"/>
          </w:tcPr>
          <w:p w14:paraId="13F490EA" w14:textId="77777777" w:rsidR="00EF73AF" w:rsidRPr="00323E02" w:rsidRDefault="007D1340" w:rsidP="00FA1EE9">
            <w:pPr>
              <w:spacing w:after="0"/>
              <w:jc w:val="center"/>
              <w:rPr>
                <w:b/>
                <w:bCs w:val="0"/>
              </w:rPr>
            </w:pPr>
            <w:r w:rsidRPr="00323E02">
              <w:rPr>
                <w:b/>
                <w:bCs w:val="0"/>
              </w:rPr>
              <w:t xml:space="preserve">TM. BAN </w:t>
            </w:r>
            <w:r w:rsidR="00F760CD">
              <w:rPr>
                <w:b/>
                <w:bCs w:val="0"/>
              </w:rPr>
              <w:t>CHỦ NHIỆM</w:t>
            </w:r>
            <w:r w:rsidR="00323E02" w:rsidRPr="00323E02">
              <w:rPr>
                <w:b/>
                <w:bCs w:val="0"/>
              </w:rPr>
              <w:br/>
              <w:t>CHỦ NHIỆM</w:t>
            </w:r>
          </w:p>
        </w:tc>
      </w:tr>
      <w:tr w:rsidR="00323E02" w14:paraId="0DA9F793" w14:textId="77777777" w:rsidTr="00516535">
        <w:trPr>
          <w:trHeight w:val="419"/>
        </w:trPr>
        <w:tc>
          <w:tcPr>
            <w:tcW w:w="4649" w:type="dxa"/>
            <w:gridSpan w:val="2"/>
            <w:vAlign w:val="center"/>
          </w:tcPr>
          <w:p w14:paraId="3FC09E5C" w14:textId="77777777" w:rsidR="00323E02" w:rsidRDefault="00323E02" w:rsidP="00FA1EE9">
            <w:pPr>
              <w:spacing w:after="0"/>
              <w:jc w:val="center"/>
            </w:pPr>
            <w:r w:rsidRPr="001362C2">
              <w:rPr>
                <w:bCs w:val="0"/>
                <w:i/>
                <w:iCs/>
              </w:rPr>
              <w:t>(Ký và ghi rõ họ tên)</w:t>
            </w:r>
          </w:p>
        </w:tc>
        <w:tc>
          <w:tcPr>
            <w:tcW w:w="4649" w:type="dxa"/>
            <w:gridSpan w:val="2"/>
            <w:vAlign w:val="center"/>
          </w:tcPr>
          <w:p w14:paraId="5B880EBB" w14:textId="77777777" w:rsidR="00323E02" w:rsidRDefault="00323E02" w:rsidP="00FA1EE9">
            <w:pPr>
              <w:spacing w:after="0"/>
              <w:jc w:val="center"/>
              <w:rPr>
                <w:b/>
                <w:bCs w:val="0"/>
              </w:rPr>
            </w:pPr>
            <w:r w:rsidRPr="001362C2">
              <w:rPr>
                <w:bCs w:val="0"/>
                <w:i/>
                <w:iCs/>
              </w:rPr>
              <w:t>(Ký và ghi rõ họ tên)</w:t>
            </w:r>
          </w:p>
        </w:tc>
      </w:tr>
      <w:tr w:rsidR="00EF73AF" w14:paraId="0BDB3D56" w14:textId="77777777" w:rsidTr="00516535">
        <w:trPr>
          <w:trHeight w:val="1134"/>
        </w:trPr>
        <w:tc>
          <w:tcPr>
            <w:tcW w:w="4649" w:type="dxa"/>
            <w:gridSpan w:val="2"/>
            <w:vAlign w:val="center"/>
          </w:tcPr>
          <w:p w14:paraId="4C8B7B7F" w14:textId="77777777" w:rsidR="00EF73AF" w:rsidRPr="00E37473" w:rsidRDefault="00EF73AF" w:rsidP="00FA1EE9">
            <w:pPr>
              <w:spacing w:after="0"/>
              <w:jc w:val="center"/>
              <w:rPr>
                <w:b/>
                <w:bCs w:val="0"/>
              </w:rPr>
            </w:pPr>
          </w:p>
        </w:tc>
        <w:tc>
          <w:tcPr>
            <w:tcW w:w="4649" w:type="dxa"/>
            <w:gridSpan w:val="2"/>
            <w:vAlign w:val="center"/>
          </w:tcPr>
          <w:p w14:paraId="1E0DA0B7" w14:textId="77777777" w:rsidR="00EF73AF" w:rsidRPr="00E37473" w:rsidRDefault="00EF73AF" w:rsidP="00FA1EE9">
            <w:pPr>
              <w:spacing w:after="0"/>
              <w:jc w:val="center"/>
              <w:rPr>
                <w:b/>
                <w:bCs w:val="0"/>
              </w:rPr>
            </w:pPr>
          </w:p>
        </w:tc>
      </w:tr>
      <w:tr w:rsidR="007D1340" w14:paraId="1AECEC71" w14:textId="77777777" w:rsidTr="00516535">
        <w:tc>
          <w:tcPr>
            <w:tcW w:w="4649" w:type="dxa"/>
            <w:gridSpan w:val="2"/>
            <w:vAlign w:val="center"/>
          </w:tcPr>
          <w:p w14:paraId="74CCD033" w14:textId="77777777" w:rsidR="007D1340" w:rsidRDefault="007D1340" w:rsidP="00FA1EE9"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{{ discipline_lead_name }}</w:t>
            </w:r>
          </w:p>
        </w:tc>
        <w:tc>
          <w:tcPr>
            <w:tcW w:w="4649" w:type="dxa"/>
            <w:gridSpan w:val="2"/>
            <w:vAlign w:val="center"/>
          </w:tcPr>
          <w:p w14:paraId="705C2B10" w14:textId="77777777" w:rsidR="007D1340" w:rsidRDefault="007D1340" w:rsidP="00FA1EE9"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{{ chair_name }}</w:t>
            </w:r>
          </w:p>
        </w:tc>
      </w:tr>
      <w:tr w:rsidR="007D2632" w14:paraId="0F851C11" w14:textId="77777777" w:rsidTr="00516535">
        <w:trPr>
          <w:trHeight w:val="468"/>
        </w:trPr>
        <w:tc>
          <w:tcPr>
            <w:tcW w:w="4649" w:type="dxa"/>
            <w:gridSpan w:val="2"/>
            <w:vAlign w:val="center"/>
          </w:tcPr>
          <w:p w14:paraId="0E37669F" w14:textId="77777777" w:rsidR="007D2632" w:rsidRDefault="007D2632" w:rsidP="00B74E10">
            <w:pPr>
              <w:spacing w:after="0"/>
              <w:jc w:val="left"/>
            </w:pPr>
            <w:r w:rsidRPr="007D2632">
              <w:rPr>
                <w:b/>
                <w:bCs w:val="0"/>
              </w:rPr>
              <w:t>Xác nhận đánh giá:</w:t>
            </w:r>
          </w:p>
        </w:tc>
        <w:tc>
          <w:tcPr>
            <w:tcW w:w="4649" w:type="dxa"/>
            <w:gridSpan w:val="2"/>
            <w:vAlign w:val="center"/>
          </w:tcPr>
          <w:p w14:paraId="7E68A4BE" w14:textId="77777777" w:rsidR="007D2632" w:rsidRDefault="007D2632" w:rsidP="00B74E10">
            <w:pPr>
              <w:spacing w:after="0"/>
              <w:jc w:val="left"/>
            </w:pPr>
            <w:r w:rsidRPr="007D2632">
              <w:rPr>
                <w:b/>
                <w:bCs w:val="0"/>
              </w:rPr>
              <w:t>Xác nhận đánh giá:</w:t>
            </w:r>
          </w:p>
        </w:tc>
      </w:tr>
      <w:tr w:rsidR="007D2632" w14:paraId="301D9EB2" w14:textId="77777777" w:rsidTr="00516535">
        <w:trPr>
          <w:trHeight w:val="466"/>
        </w:trPr>
        <w:tc>
          <w:tcPr>
            <w:tcW w:w="2324" w:type="dxa"/>
            <w:vAlign w:val="center"/>
          </w:tcPr>
          <w:p w14:paraId="00926237" w14:textId="77777777" w:rsidR="007D2632" w:rsidRDefault="007D2632" w:rsidP="00B74E10">
            <w:pPr>
              <w:spacing w:after="0"/>
              <w:ind w:left="319"/>
              <w:jc w:val="left"/>
            </w:pPr>
            <w:r>
              <w:t>Đồng ý:</w:t>
            </w:r>
          </w:p>
        </w:tc>
        <w:sdt>
          <w:sdtPr>
            <w:id w:val="-292985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0ACE87A3" w14:textId="77777777" w:rsidR="007D2632" w:rsidRDefault="007D2632" w:rsidP="00B74E10">
                <w:pPr>
                  <w:spacing w:after="0"/>
                  <w:jc w:val="lef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30363FC6" w14:textId="77777777" w:rsidR="007D2632" w:rsidRPr="007D2632" w:rsidRDefault="007D2632" w:rsidP="00B74E10">
            <w:pPr>
              <w:spacing w:after="0"/>
              <w:ind w:left="203"/>
              <w:jc w:val="left"/>
              <w:rPr>
                <w:b/>
                <w:bCs w:val="0"/>
              </w:rPr>
            </w:pPr>
            <w:r>
              <w:rPr>
                <w:rFonts w:ascii="Times New Roman" w:hAnsi="Times New Roman" w:eastAsia="Times New Roman"/>
                <w:sz w:val="14"/>
              </w:rPr>
              <w:t>{{ discipline_agree }}</w:t>
            </w:r>
          </w:p>
        </w:tc>
        <w:sdt>
          <w:sdtPr>
            <w:id w:val="7022217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2C395FD1" w14:textId="77777777" w:rsidR="007D2632" w:rsidRPr="007D2632" w:rsidRDefault="007D2632" w:rsidP="00B74E10">
                <w:pPr>
                  <w:spacing w:after="0"/>
                  <w:jc w:val="left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D2632" w14:paraId="3E213FDD" w14:textId="77777777" w:rsidTr="00516535">
        <w:trPr>
          <w:trHeight w:val="466"/>
        </w:trPr>
        <w:tc>
          <w:tcPr>
            <w:tcW w:w="2324" w:type="dxa"/>
            <w:vAlign w:val="center"/>
          </w:tcPr>
          <w:p w14:paraId="7B5DD29D" w14:textId="77777777" w:rsidR="007D2632" w:rsidRDefault="007D2632" w:rsidP="00B74E10">
            <w:pPr>
              <w:spacing w:after="0"/>
              <w:ind w:left="319"/>
              <w:jc w:val="left"/>
            </w:pPr>
            <w:r>
              <w:t>Không đồng ý:</w:t>
            </w:r>
          </w:p>
        </w:tc>
        <w:sdt>
          <w:sdtPr>
            <w:id w:val="506559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5965BF37" w14:textId="77777777" w:rsidR="007D2632" w:rsidRDefault="007D2632" w:rsidP="00B74E10">
                <w:pPr>
                  <w:spacing w:after="0"/>
                  <w:jc w:val="left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24" w:type="dxa"/>
            <w:vAlign w:val="center"/>
          </w:tcPr>
          <w:p w14:paraId="2F65920C" w14:textId="77777777" w:rsidR="007D2632" w:rsidRPr="007D2632" w:rsidRDefault="007D2632" w:rsidP="00B74E10">
            <w:pPr>
              <w:spacing w:after="0"/>
              <w:ind w:left="203"/>
              <w:jc w:val="left"/>
              <w:rPr>
                <w:b/>
                <w:bCs w:val="0"/>
              </w:rPr>
            </w:pPr>
            <w:r>
              <w:t>Không đồng ý:</w:t>
            </w:r>
          </w:p>
        </w:tc>
        <w:sdt>
          <w:sdtPr>
            <w:id w:val="834262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25" w:type="dxa"/>
                <w:vAlign w:val="center"/>
              </w:tcPr>
              <w:p w14:paraId="66A0B3DE" w14:textId="77777777" w:rsidR="007D2632" w:rsidRPr="007D2632" w:rsidRDefault="007D2632" w:rsidP="00B74E10">
                <w:pPr>
                  <w:spacing w:after="0"/>
                  <w:jc w:val="left"/>
                  <w:rPr>
                    <w:b/>
                    <w:bCs w:val="0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1C9BD090" w14:textId="77777777" w:rsidR="00916084" w:rsidRPr="00707586" w:rsidRDefault="00916084" w:rsidP="00916084"/>
    <w:p w14:paraId="209CDE89" w14:textId="77777777" w:rsidR="009B2C7C" w:rsidRDefault="009B2C7C" w:rsidP="00916084">
      <w:pPr>
        <w:sectPr w:rsidR="009B2C7C" w:rsidSect="00EB5DB4">
          <w:footerReference w:type="default" r:id="rId9"/>
          <w:pgSz w:w="11906" w:h="16838" w:code="9"/>
          <w:pgMar w:top="1134" w:right="1134" w:bottom="1134" w:left="1418" w:header="709" w:footer="283" w:gutter="0"/>
          <w:cols w:space="708"/>
          <w:docGrid w:linePitch="360"/>
        </w:sectPr>
      </w:pPr>
    </w:p>
    <w:p w14:paraId="3D11E66A" w14:textId="77777777" w:rsidR="004F1A7B" w:rsidRDefault="009B2C7C" w:rsidP="00683C01">
      <w:pPr>
        <w:pStyle w:val="Title"/>
      </w:pPr>
      <w:r>
        <w:lastRenderedPageBreak/>
        <w:t>PHỤ LỤC</w:t>
      </w:r>
    </w:p>
    <w:p w14:paraId="72C156A2" w14:textId="77777777" w:rsidR="009B2C7C" w:rsidRDefault="009B2C7C" w:rsidP="004B5C04">
      <w:pPr>
        <w:pStyle w:val="Subtitle-BM"/>
      </w:pPr>
      <w:r>
        <w:t>CHI TIẾT ĐIỂM SỐ ĐÁNH GIÁ THÀNH VIÊN</w:t>
      </w:r>
    </w:p>
    <w:p w14:paraId="7E2574CA" w14:textId="77777777" w:rsidR="004B5C04" w:rsidRDefault="004B5C04" w:rsidP="00E65DD1">
      <w:pPr>
        <w:pStyle w:val="Heading1"/>
        <w:numPr>
          <w:ilvl w:val="0"/>
          <w:numId w:val="11"/>
        </w:numPr>
      </w:pPr>
      <w:r>
        <w:t>Cấu phần I – Kỷ luật và Chuyên cần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58"/>
        <w:gridCol w:w="4377"/>
        <w:gridCol w:w="1323"/>
        <w:gridCol w:w="1581"/>
        <w:gridCol w:w="5037"/>
        <w:gridCol w:w="984"/>
      </w:tblGrid>
      <w:tr w:rsidR="004B5C04" w:rsidRPr="009B2C7C" w14:paraId="3321CD0E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FE77F8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Mã tiêu chí</w:t>
            </w:r>
          </w:p>
        </w:tc>
        <w:tc>
          <w:tcPr>
            <w:tcW w:w="0" w:type="auto"/>
            <w:vAlign w:val="center"/>
            <w:hideMark/>
          </w:tcPr>
          <w:p w14:paraId="264D5869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14:paraId="00457C9B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tối đa</w:t>
            </w:r>
          </w:p>
        </w:tc>
        <w:tc>
          <w:tcPr>
            <w:tcW w:w="0" w:type="auto"/>
            <w:vAlign w:val="center"/>
            <w:hideMark/>
          </w:tcPr>
          <w:p w14:paraId="04C9EC3A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ghi nhận</w:t>
            </w:r>
          </w:p>
        </w:tc>
        <w:tc>
          <w:tcPr>
            <w:tcW w:w="0" w:type="auto"/>
            <w:vAlign w:val="center"/>
            <w:hideMark/>
          </w:tcPr>
          <w:p w14:paraId="51781D1A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Minh chứng</w:t>
            </w:r>
          </w:p>
        </w:tc>
        <w:tc>
          <w:tcPr>
            <w:tcW w:w="0" w:type="auto"/>
            <w:vAlign w:val="center"/>
            <w:hideMark/>
          </w:tcPr>
          <w:p w14:paraId="080140DB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Ghi chú</w:t>
            </w:r>
          </w:p>
        </w:tc>
      </w:tr>
      <w:tr w:rsidR="004B5C04" w:rsidRPr="009B2C7C" w14:paraId="291D38D9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C44E1B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I.1</w:t>
            </w:r>
          </w:p>
        </w:tc>
        <w:tc>
          <w:tcPr>
            <w:tcW w:w="0" w:type="auto"/>
            <w:vAlign w:val="center"/>
            <w:hideMark/>
          </w:tcPr>
          <w:p w14:paraId="2FF5283E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Tỷ lệ tham gia sinh hoạt, họp và hoạt động bắt buộc</w:t>
            </w:r>
          </w:p>
        </w:tc>
        <w:tc>
          <w:tcPr>
            <w:tcW w:w="0" w:type="auto"/>
            <w:vAlign w:val="center"/>
            <w:hideMark/>
          </w:tcPr>
          <w:p w14:paraId="6B15A278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15</w:t>
            </w:r>
          </w:p>
        </w:tc>
        <w:tc>
          <w:tcPr>
            <w:tcW w:w="0" w:type="auto"/>
            <w:vAlign w:val="center"/>
            <w:hideMark/>
          </w:tcPr>
          <w:p w14:paraId="3806CE8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s_i_1 }}</w:t>
            </w:r>
          </w:p>
        </w:tc>
        <w:tc>
          <w:tcPr>
            <w:tcW w:w="0" w:type="auto"/>
            <w:vAlign w:val="center"/>
            <w:hideMark/>
          </w:tcPr>
          <w:p w14:paraId="782DF17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e_i_1 }}</w:t>
            </w:r>
          </w:p>
        </w:tc>
        <w:tc>
          <w:tcPr>
            <w:tcW w:w="0" w:type="auto"/>
            <w:vAlign w:val="center"/>
            <w:hideMark/>
          </w:tcPr>
          <w:p w14:paraId="1595A665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n_i_1 }}</w:t>
            </w:r>
          </w:p>
        </w:tc>
      </w:tr>
      <w:tr w:rsidR="004B5C04" w:rsidRPr="009B2C7C" w14:paraId="1CE3D8B6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1AB399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I.2</w:t>
            </w:r>
          </w:p>
        </w:tc>
        <w:tc>
          <w:tcPr>
            <w:tcW w:w="0" w:type="auto"/>
            <w:vAlign w:val="center"/>
            <w:hideMark/>
          </w:tcPr>
          <w:p w14:paraId="5868DB75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Tuân thủ quy trình xin phép và báo cáo vắng mặt</w:t>
            </w:r>
          </w:p>
        </w:tc>
        <w:tc>
          <w:tcPr>
            <w:tcW w:w="0" w:type="auto"/>
            <w:vAlign w:val="center"/>
            <w:hideMark/>
          </w:tcPr>
          <w:p w14:paraId="49B8006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7</w:t>
            </w:r>
          </w:p>
        </w:tc>
        <w:tc>
          <w:tcPr>
            <w:tcW w:w="0" w:type="auto"/>
            <w:vAlign w:val="center"/>
            <w:hideMark/>
          </w:tcPr>
          <w:p w14:paraId="32F454A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s_i_2 }}</w:t>
            </w:r>
          </w:p>
        </w:tc>
        <w:tc>
          <w:tcPr>
            <w:tcW w:w="0" w:type="auto"/>
            <w:vAlign w:val="center"/>
            <w:hideMark/>
          </w:tcPr>
          <w:p w14:paraId="626026FD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e_i_2 }}</w:t>
            </w:r>
          </w:p>
        </w:tc>
        <w:tc>
          <w:tcPr>
            <w:tcW w:w="0" w:type="auto"/>
            <w:vAlign w:val="center"/>
            <w:hideMark/>
          </w:tcPr>
          <w:p w14:paraId="1DC4AB1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n_i_2 }}</w:t>
            </w:r>
          </w:p>
        </w:tc>
      </w:tr>
      <w:tr w:rsidR="004B5C04" w:rsidRPr="009B2C7C" w14:paraId="2899D4C8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FD8BAA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I.3</w:t>
            </w:r>
          </w:p>
        </w:tc>
        <w:tc>
          <w:tcPr>
            <w:tcW w:w="0" w:type="auto"/>
            <w:vAlign w:val="center"/>
            <w:hideMark/>
          </w:tcPr>
          <w:p w14:paraId="78E3F8E2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Đúng giờ và tuân thủ thời hạn phản hồi</w:t>
            </w:r>
          </w:p>
        </w:tc>
        <w:tc>
          <w:tcPr>
            <w:tcW w:w="0" w:type="auto"/>
            <w:vAlign w:val="center"/>
            <w:hideMark/>
          </w:tcPr>
          <w:p w14:paraId="5CCFE751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4</w:t>
            </w:r>
          </w:p>
        </w:tc>
        <w:tc>
          <w:tcPr>
            <w:tcW w:w="0" w:type="auto"/>
            <w:vAlign w:val="center"/>
            <w:hideMark/>
          </w:tcPr>
          <w:p w14:paraId="2EE9F9F3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s_i_3 }}</w:t>
            </w:r>
          </w:p>
        </w:tc>
        <w:tc>
          <w:tcPr>
            <w:tcW w:w="0" w:type="auto"/>
            <w:vAlign w:val="center"/>
            <w:hideMark/>
          </w:tcPr>
          <w:p w14:paraId="6126ABDA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e_i_3 }}</w:t>
            </w:r>
          </w:p>
        </w:tc>
        <w:tc>
          <w:tcPr>
            <w:tcW w:w="0" w:type="auto"/>
            <w:vAlign w:val="center"/>
            <w:hideMark/>
          </w:tcPr>
          <w:p w14:paraId="239BBC7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n_i_3 }}</w:t>
            </w:r>
          </w:p>
        </w:tc>
      </w:tr>
      <w:tr w:rsidR="004B5C04" w:rsidRPr="009B2C7C" w14:paraId="4D0E7861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84D54C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I.4</w:t>
            </w:r>
          </w:p>
        </w:tc>
        <w:tc>
          <w:tcPr>
            <w:tcW w:w="0" w:type="auto"/>
            <w:vAlign w:val="center"/>
            <w:hideMark/>
          </w:tcPr>
          <w:p w14:paraId="72F799E0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Hoàn thành nghĩa vụ hành chính bắt buộc</w:t>
            </w:r>
          </w:p>
        </w:tc>
        <w:tc>
          <w:tcPr>
            <w:tcW w:w="0" w:type="auto"/>
            <w:vAlign w:val="center"/>
            <w:hideMark/>
          </w:tcPr>
          <w:p w14:paraId="1FD71B5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4</w:t>
            </w:r>
          </w:p>
        </w:tc>
        <w:tc>
          <w:tcPr>
            <w:tcW w:w="0" w:type="auto"/>
            <w:vAlign w:val="center"/>
            <w:hideMark/>
          </w:tcPr>
          <w:p w14:paraId="1A40A0EA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s_i_4 }}</w:t>
            </w:r>
          </w:p>
        </w:tc>
        <w:tc>
          <w:tcPr>
            <w:tcW w:w="0" w:type="auto"/>
            <w:vAlign w:val="center"/>
            <w:hideMark/>
          </w:tcPr>
          <w:p w14:paraId="3C69EF5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e_i_4 }}</w:t>
            </w:r>
          </w:p>
        </w:tc>
        <w:tc>
          <w:tcPr>
            <w:tcW w:w="0" w:type="auto"/>
            <w:vAlign w:val="center"/>
            <w:hideMark/>
          </w:tcPr>
          <w:p w14:paraId="471007F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n_i_4 }}</w:t>
            </w:r>
          </w:p>
        </w:tc>
      </w:tr>
      <w:tr w:rsidR="004B5C04" w:rsidRPr="009B2C7C" w14:paraId="274F5629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2CFF6C" w14:textId="77777777" w:rsidR="004B5C04" w:rsidRPr="009B2C7C" w:rsidRDefault="004B5C04" w:rsidP="00E65DD1">
            <w:pPr>
              <w:spacing w:after="0" w:line="312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C4FB870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Tổng cấu phần I</w:t>
            </w:r>
          </w:p>
        </w:tc>
        <w:tc>
          <w:tcPr>
            <w:tcW w:w="0" w:type="auto"/>
            <w:vAlign w:val="center"/>
            <w:hideMark/>
          </w:tcPr>
          <w:p w14:paraId="5963713C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FBEEC0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component_i_score }}</w:t>
            </w:r>
          </w:p>
        </w:tc>
        <w:tc>
          <w:tcPr>
            <w:tcW w:w="0" w:type="auto"/>
            <w:vAlign w:val="center"/>
            <w:hideMark/>
          </w:tcPr>
          <w:p w14:paraId="1A03216E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05263F1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A91F97" w14:textId="77777777" w:rsidR="004B5C04" w:rsidRDefault="004B5C04" w:rsidP="00E65DD1">
      <w:pPr>
        <w:pStyle w:val="Heading1"/>
      </w:pPr>
      <w:r>
        <w:t>Cấu phần II – Thái độ và Ý thức tổ chức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68"/>
        <w:gridCol w:w="4971"/>
        <w:gridCol w:w="1333"/>
        <w:gridCol w:w="1595"/>
        <w:gridCol w:w="4402"/>
        <w:gridCol w:w="991"/>
      </w:tblGrid>
      <w:tr w:rsidR="004B5C04" w:rsidRPr="009B2C7C" w14:paraId="69BE69BD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2D9C46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Mã tiêu chí</w:t>
            </w:r>
          </w:p>
        </w:tc>
        <w:tc>
          <w:tcPr>
            <w:tcW w:w="0" w:type="auto"/>
            <w:vAlign w:val="center"/>
            <w:hideMark/>
          </w:tcPr>
          <w:p w14:paraId="68D12103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14:paraId="39EC6C66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tối đa</w:t>
            </w:r>
          </w:p>
        </w:tc>
        <w:tc>
          <w:tcPr>
            <w:tcW w:w="0" w:type="auto"/>
            <w:vAlign w:val="center"/>
            <w:hideMark/>
          </w:tcPr>
          <w:p w14:paraId="3E0745A5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Điểm ghi nhận</w:t>
            </w:r>
          </w:p>
        </w:tc>
        <w:tc>
          <w:tcPr>
            <w:tcW w:w="0" w:type="auto"/>
            <w:vAlign w:val="center"/>
            <w:hideMark/>
          </w:tcPr>
          <w:p w14:paraId="38079472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Minh chứng</w:t>
            </w:r>
          </w:p>
        </w:tc>
        <w:tc>
          <w:tcPr>
            <w:tcW w:w="0" w:type="auto"/>
            <w:vAlign w:val="center"/>
            <w:hideMark/>
          </w:tcPr>
          <w:p w14:paraId="15D6BA86" w14:textId="77777777" w:rsidR="004B5C04" w:rsidRPr="009B2C7C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Ghi chú</w:t>
            </w:r>
          </w:p>
        </w:tc>
      </w:tr>
      <w:tr w:rsidR="004B5C04" w:rsidRPr="009B2C7C" w14:paraId="2B62D496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EB674E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II.1</w:t>
            </w:r>
          </w:p>
        </w:tc>
        <w:tc>
          <w:tcPr>
            <w:tcW w:w="0" w:type="auto"/>
            <w:vAlign w:val="center"/>
            <w:hideMark/>
          </w:tcPr>
          <w:p w14:paraId="09E6E78B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Tinh thần trách nhiệm trong công việc</w:t>
            </w:r>
          </w:p>
        </w:tc>
        <w:tc>
          <w:tcPr>
            <w:tcW w:w="0" w:type="auto"/>
            <w:vAlign w:val="center"/>
            <w:hideMark/>
          </w:tcPr>
          <w:p w14:paraId="7A4D688E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5</w:t>
            </w:r>
          </w:p>
        </w:tc>
        <w:tc>
          <w:tcPr>
            <w:tcW w:w="0" w:type="auto"/>
            <w:vAlign w:val="center"/>
            <w:hideMark/>
          </w:tcPr>
          <w:p w14:paraId="06B0FE1C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s_ii_1 }}</w:t>
            </w:r>
          </w:p>
        </w:tc>
        <w:tc>
          <w:tcPr>
            <w:tcW w:w="0" w:type="auto"/>
            <w:vAlign w:val="center"/>
            <w:hideMark/>
          </w:tcPr>
          <w:p w14:paraId="4F1128A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e_ii_1 }}</w:t>
            </w:r>
          </w:p>
        </w:tc>
        <w:tc>
          <w:tcPr>
            <w:tcW w:w="0" w:type="auto"/>
            <w:vAlign w:val="center"/>
            <w:hideMark/>
          </w:tcPr>
          <w:p w14:paraId="6051562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n_ii_1 }}</w:t>
            </w:r>
          </w:p>
        </w:tc>
      </w:tr>
      <w:tr w:rsidR="004B5C04" w:rsidRPr="009B2C7C" w14:paraId="73B541B6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823DBC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II.2</w:t>
            </w:r>
          </w:p>
        </w:tc>
        <w:tc>
          <w:tcPr>
            <w:tcW w:w="0" w:type="auto"/>
            <w:vAlign w:val="center"/>
            <w:hideMark/>
          </w:tcPr>
          <w:p w14:paraId="6487147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Mức độ chủ động và phối hợp tổ chức</w:t>
            </w:r>
          </w:p>
        </w:tc>
        <w:tc>
          <w:tcPr>
            <w:tcW w:w="0" w:type="auto"/>
            <w:vAlign w:val="center"/>
            <w:hideMark/>
          </w:tcPr>
          <w:p w14:paraId="2D28D16E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5</w:t>
            </w:r>
          </w:p>
        </w:tc>
        <w:tc>
          <w:tcPr>
            <w:tcW w:w="0" w:type="auto"/>
            <w:vAlign w:val="center"/>
            <w:hideMark/>
          </w:tcPr>
          <w:p w14:paraId="11F72548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s_ii_2 }}</w:t>
            </w:r>
          </w:p>
        </w:tc>
        <w:tc>
          <w:tcPr>
            <w:tcW w:w="0" w:type="auto"/>
            <w:vAlign w:val="center"/>
            <w:hideMark/>
          </w:tcPr>
          <w:p w14:paraId="515DF71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e_ii_2 }}</w:t>
            </w:r>
          </w:p>
        </w:tc>
        <w:tc>
          <w:tcPr>
            <w:tcW w:w="0" w:type="auto"/>
            <w:vAlign w:val="center"/>
            <w:hideMark/>
          </w:tcPr>
          <w:p w14:paraId="1CDD5FE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n_ii_2 }}</w:t>
            </w:r>
          </w:p>
        </w:tc>
      </w:tr>
      <w:tr w:rsidR="004B5C04" w:rsidRPr="009B2C7C" w14:paraId="05D3F873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A6DBAE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lastRenderedPageBreak/>
              <w:t>II.3</w:t>
            </w:r>
          </w:p>
        </w:tc>
        <w:tc>
          <w:tcPr>
            <w:tcW w:w="0" w:type="auto"/>
            <w:vAlign w:val="center"/>
            <w:hideMark/>
          </w:tcPr>
          <w:p w14:paraId="1B465FBB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Bảo vệ uy tín, hình ảnh và chuẩn mực phát ngôn của CLB</w:t>
            </w:r>
          </w:p>
        </w:tc>
        <w:tc>
          <w:tcPr>
            <w:tcW w:w="0" w:type="auto"/>
            <w:vAlign w:val="center"/>
            <w:hideMark/>
          </w:tcPr>
          <w:p w14:paraId="75D3414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5</w:t>
            </w:r>
          </w:p>
        </w:tc>
        <w:tc>
          <w:tcPr>
            <w:tcW w:w="0" w:type="auto"/>
            <w:vAlign w:val="center"/>
            <w:hideMark/>
          </w:tcPr>
          <w:p w14:paraId="447C3169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s_ii_3 }}</w:t>
            </w:r>
          </w:p>
        </w:tc>
        <w:tc>
          <w:tcPr>
            <w:tcW w:w="0" w:type="auto"/>
            <w:vAlign w:val="center"/>
            <w:hideMark/>
          </w:tcPr>
          <w:p w14:paraId="6B806348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e_ii_3 }}</w:t>
            </w:r>
          </w:p>
        </w:tc>
        <w:tc>
          <w:tcPr>
            <w:tcW w:w="0" w:type="auto"/>
            <w:vAlign w:val="center"/>
            <w:hideMark/>
          </w:tcPr>
          <w:p w14:paraId="376DAEB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n_ii_3 }}</w:t>
            </w:r>
          </w:p>
        </w:tc>
      </w:tr>
      <w:tr w:rsidR="004B5C04" w:rsidRPr="009B2C7C" w14:paraId="452F53BA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EF0B13" w14:textId="77777777" w:rsidR="004B5C04" w:rsidRPr="009B2C7C" w:rsidRDefault="004B5C04" w:rsidP="00E65DD1">
            <w:pPr>
              <w:spacing w:after="0" w:line="312" w:lineRule="auto"/>
              <w:jc w:val="center"/>
            </w:pPr>
            <w:r w:rsidRPr="009B2C7C">
              <w:t>II.4</w:t>
            </w:r>
          </w:p>
        </w:tc>
        <w:tc>
          <w:tcPr>
            <w:tcW w:w="0" w:type="auto"/>
            <w:vAlign w:val="center"/>
            <w:hideMark/>
          </w:tcPr>
          <w:p w14:paraId="0088B3B2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Bảo mật tài nguyên số và thông tin nội bộ</w:t>
            </w:r>
          </w:p>
        </w:tc>
        <w:tc>
          <w:tcPr>
            <w:tcW w:w="0" w:type="auto"/>
            <w:vAlign w:val="center"/>
            <w:hideMark/>
          </w:tcPr>
          <w:p w14:paraId="17625456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t>5</w:t>
            </w:r>
          </w:p>
        </w:tc>
        <w:tc>
          <w:tcPr>
            <w:tcW w:w="0" w:type="auto"/>
            <w:vAlign w:val="center"/>
            <w:hideMark/>
          </w:tcPr>
          <w:p w14:paraId="324A223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s_ii_4 }}</w:t>
            </w:r>
          </w:p>
        </w:tc>
        <w:tc>
          <w:tcPr>
            <w:tcW w:w="0" w:type="auto"/>
            <w:vAlign w:val="center"/>
            <w:hideMark/>
          </w:tcPr>
          <w:p w14:paraId="610F5515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e_ii_4 }}</w:t>
            </w:r>
          </w:p>
        </w:tc>
        <w:tc>
          <w:tcPr>
            <w:tcW w:w="0" w:type="auto"/>
            <w:vAlign w:val="center"/>
            <w:hideMark/>
          </w:tcPr>
          <w:p w14:paraId="243FF88F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n_ii_4 }}</w:t>
            </w:r>
          </w:p>
        </w:tc>
      </w:tr>
      <w:tr w:rsidR="004B5C04" w:rsidRPr="009B2C7C" w14:paraId="2F869E5C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ABCEE0" w14:textId="77777777" w:rsidR="004B5C04" w:rsidRPr="009B2C7C" w:rsidRDefault="004B5C04" w:rsidP="00E65DD1">
            <w:pPr>
              <w:spacing w:after="0" w:line="312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12C4C1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Tổng cấu phần II</w:t>
            </w:r>
          </w:p>
        </w:tc>
        <w:tc>
          <w:tcPr>
            <w:tcW w:w="0" w:type="auto"/>
            <w:vAlign w:val="center"/>
            <w:hideMark/>
          </w:tcPr>
          <w:p w14:paraId="0B6F79E7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7C">
              <w:rPr>
                <w:b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A4563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component_ii_score }}</w:t>
            </w:r>
          </w:p>
        </w:tc>
        <w:tc>
          <w:tcPr>
            <w:tcW w:w="0" w:type="auto"/>
            <w:vAlign w:val="center"/>
            <w:hideMark/>
          </w:tcPr>
          <w:p w14:paraId="118BE714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3F2CAA1B" w14:textId="77777777" w:rsidR="004B5C04" w:rsidRPr="009B2C7C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75ED03" w14:textId="77777777" w:rsidR="004B5C04" w:rsidRDefault="004B5C04" w:rsidP="00E65DD1">
      <w:pPr>
        <w:pStyle w:val="Heading1"/>
      </w:pPr>
      <w:r>
        <w:t>Cấu phần III.A – Hiệu suất chuyên môn dùng chung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10"/>
        <w:gridCol w:w="4378"/>
        <w:gridCol w:w="1366"/>
        <w:gridCol w:w="1646"/>
        <w:gridCol w:w="4847"/>
        <w:gridCol w:w="1013"/>
      </w:tblGrid>
      <w:tr w:rsidR="004B5C04" w:rsidRPr="00221D35" w14:paraId="04E4F4E5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1271C4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Mã tiêu chí</w:t>
            </w:r>
          </w:p>
        </w:tc>
        <w:tc>
          <w:tcPr>
            <w:tcW w:w="0" w:type="auto"/>
            <w:vAlign w:val="center"/>
            <w:hideMark/>
          </w:tcPr>
          <w:p w14:paraId="53A358B3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14:paraId="3C8EA577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Điểm tối đa</w:t>
            </w:r>
          </w:p>
        </w:tc>
        <w:tc>
          <w:tcPr>
            <w:tcW w:w="0" w:type="auto"/>
            <w:vAlign w:val="center"/>
            <w:hideMark/>
          </w:tcPr>
          <w:p w14:paraId="476EA949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Điểm ghi nhận</w:t>
            </w:r>
          </w:p>
        </w:tc>
        <w:tc>
          <w:tcPr>
            <w:tcW w:w="0" w:type="auto"/>
            <w:vAlign w:val="center"/>
            <w:hideMark/>
          </w:tcPr>
          <w:p w14:paraId="7B61344D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Minh chứng</w:t>
            </w:r>
          </w:p>
        </w:tc>
        <w:tc>
          <w:tcPr>
            <w:tcW w:w="0" w:type="auto"/>
            <w:vAlign w:val="center"/>
            <w:hideMark/>
          </w:tcPr>
          <w:p w14:paraId="5B20658F" w14:textId="77777777" w:rsidR="004B5C04" w:rsidRPr="00221D35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Ghi chú</w:t>
            </w:r>
          </w:p>
        </w:tc>
      </w:tr>
      <w:tr w:rsidR="004B5C04" w:rsidRPr="00221D35" w14:paraId="694FCBF9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93B5C7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III-A.1</w:t>
            </w:r>
          </w:p>
        </w:tc>
        <w:tc>
          <w:tcPr>
            <w:tcW w:w="0" w:type="auto"/>
            <w:vAlign w:val="center"/>
            <w:hideMark/>
          </w:tcPr>
          <w:p w14:paraId="63B18329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Hoàn thành nhiệm vụ được phân công</w:t>
            </w:r>
          </w:p>
        </w:tc>
        <w:tc>
          <w:tcPr>
            <w:tcW w:w="0" w:type="auto"/>
            <w:vAlign w:val="center"/>
            <w:hideMark/>
          </w:tcPr>
          <w:p w14:paraId="2C019D0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10</w:t>
            </w:r>
          </w:p>
        </w:tc>
        <w:tc>
          <w:tcPr>
            <w:tcW w:w="0" w:type="auto"/>
            <w:vAlign w:val="center"/>
            <w:hideMark/>
          </w:tcPr>
          <w:p w14:paraId="54F0F26C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s_iii_a_1 }}</w:t>
            </w:r>
          </w:p>
        </w:tc>
        <w:tc>
          <w:tcPr>
            <w:tcW w:w="0" w:type="auto"/>
            <w:vAlign w:val="center"/>
            <w:hideMark/>
          </w:tcPr>
          <w:p w14:paraId="3A9108E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e_iii_a_1 }}</w:t>
            </w:r>
          </w:p>
        </w:tc>
        <w:tc>
          <w:tcPr>
            <w:tcW w:w="0" w:type="auto"/>
            <w:vAlign w:val="center"/>
            <w:hideMark/>
          </w:tcPr>
          <w:p w14:paraId="690E6BF0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n_iii_a_1 }}</w:t>
            </w:r>
          </w:p>
        </w:tc>
      </w:tr>
      <w:tr w:rsidR="004B5C04" w:rsidRPr="00221D35" w14:paraId="186F0B81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50FDFA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III-A.2</w:t>
            </w:r>
          </w:p>
        </w:tc>
        <w:tc>
          <w:tcPr>
            <w:tcW w:w="0" w:type="auto"/>
            <w:vAlign w:val="center"/>
            <w:hideMark/>
          </w:tcPr>
          <w:p w14:paraId="7F2C3695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Chất lượng sản phẩm đầu ra</w:t>
            </w:r>
          </w:p>
        </w:tc>
        <w:tc>
          <w:tcPr>
            <w:tcW w:w="0" w:type="auto"/>
            <w:vAlign w:val="center"/>
            <w:hideMark/>
          </w:tcPr>
          <w:p w14:paraId="5E36FF5E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8</w:t>
            </w:r>
          </w:p>
        </w:tc>
        <w:tc>
          <w:tcPr>
            <w:tcW w:w="0" w:type="auto"/>
            <w:vAlign w:val="center"/>
            <w:hideMark/>
          </w:tcPr>
          <w:p w14:paraId="7EEFA21F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s_iii_a_2 }}</w:t>
            </w:r>
          </w:p>
        </w:tc>
        <w:tc>
          <w:tcPr>
            <w:tcW w:w="0" w:type="auto"/>
            <w:vAlign w:val="center"/>
            <w:hideMark/>
          </w:tcPr>
          <w:p w14:paraId="4A2B6B75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e_iii_a_2 }}</w:t>
            </w:r>
          </w:p>
        </w:tc>
        <w:tc>
          <w:tcPr>
            <w:tcW w:w="0" w:type="auto"/>
            <w:vAlign w:val="center"/>
            <w:hideMark/>
          </w:tcPr>
          <w:p w14:paraId="7EC64C6E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n_iii_a_2 }}</w:t>
            </w:r>
          </w:p>
        </w:tc>
      </w:tr>
      <w:tr w:rsidR="004B5C04" w:rsidRPr="00221D35" w14:paraId="689705C3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190AEF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III-A.3</w:t>
            </w:r>
          </w:p>
        </w:tc>
        <w:tc>
          <w:tcPr>
            <w:tcW w:w="0" w:type="auto"/>
            <w:vAlign w:val="center"/>
            <w:hideMark/>
          </w:tcPr>
          <w:p w14:paraId="16C56013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Tiến độ và khả năng cập nhật công việc</w:t>
            </w:r>
          </w:p>
        </w:tc>
        <w:tc>
          <w:tcPr>
            <w:tcW w:w="0" w:type="auto"/>
            <w:vAlign w:val="center"/>
            <w:hideMark/>
          </w:tcPr>
          <w:p w14:paraId="2D036616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5</w:t>
            </w:r>
          </w:p>
        </w:tc>
        <w:tc>
          <w:tcPr>
            <w:tcW w:w="0" w:type="auto"/>
            <w:vAlign w:val="center"/>
            <w:hideMark/>
          </w:tcPr>
          <w:p w14:paraId="767021C5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s_iii_a_3 }}</w:t>
            </w:r>
          </w:p>
        </w:tc>
        <w:tc>
          <w:tcPr>
            <w:tcW w:w="0" w:type="auto"/>
            <w:vAlign w:val="center"/>
            <w:hideMark/>
          </w:tcPr>
          <w:p w14:paraId="46CC8338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e_iii_a_3 }}</w:t>
            </w:r>
          </w:p>
        </w:tc>
        <w:tc>
          <w:tcPr>
            <w:tcW w:w="0" w:type="auto"/>
            <w:vAlign w:val="center"/>
            <w:hideMark/>
          </w:tcPr>
          <w:p w14:paraId="2ED2D08A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n_iii_a_3 }}</w:t>
            </w:r>
          </w:p>
        </w:tc>
      </w:tr>
      <w:tr w:rsidR="004B5C04" w:rsidRPr="00221D35" w14:paraId="2C59D7AB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C4FC8F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III-A.4</w:t>
            </w:r>
          </w:p>
        </w:tc>
        <w:tc>
          <w:tcPr>
            <w:tcW w:w="0" w:type="auto"/>
            <w:vAlign w:val="center"/>
            <w:hideMark/>
          </w:tcPr>
          <w:p w14:paraId="1419B0F3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Khả năng phối hợp trong nhiệm vụ chuyên môn</w:t>
            </w:r>
          </w:p>
        </w:tc>
        <w:tc>
          <w:tcPr>
            <w:tcW w:w="0" w:type="auto"/>
            <w:vAlign w:val="center"/>
            <w:hideMark/>
          </w:tcPr>
          <w:p w14:paraId="38A61A3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4</w:t>
            </w:r>
          </w:p>
        </w:tc>
        <w:tc>
          <w:tcPr>
            <w:tcW w:w="0" w:type="auto"/>
            <w:vAlign w:val="center"/>
            <w:hideMark/>
          </w:tcPr>
          <w:p w14:paraId="5747A15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s_iii_a_4 }}</w:t>
            </w:r>
          </w:p>
        </w:tc>
        <w:tc>
          <w:tcPr>
            <w:tcW w:w="0" w:type="auto"/>
            <w:vAlign w:val="center"/>
            <w:hideMark/>
          </w:tcPr>
          <w:p w14:paraId="72048042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e_iii_a_4 }}</w:t>
            </w:r>
          </w:p>
        </w:tc>
        <w:tc>
          <w:tcPr>
            <w:tcW w:w="0" w:type="auto"/>
            <w:vAlign w:val="center"/>
            <w:hideMark/>
          </w:tcPr>
          <w:p w14:paraId="31B94A08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n_iii_a_4 }}</w:t>
            </w:r>
          </w:p>
        </w:tc>
      </w:tr>
      <w:tr w:rsidR="004B5C04" w:rsidRPr="00221D35" w14:paraId="65A1A7C2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B38EE5" w14:textId="77777777" w:rsidR="004B5C04" w:rsidRPr="00221D35" w:rsidRDefault="004B5C04" w:rsidP="00E65DD1">
            <w:pPr>
              <w:spacing w:after="0" w:line="312" w:lineRule="auto"/>
              <w:jc w:val="center"/>
            </w:pPr>
            <w:r w:rsidRPr="00221D35">
              <w:t>III-A.5</w:t>
            </w:r>
          </w:p>
        </w:tc>
        <w:tc>
          <w:tcPr>
            <w:tcW w:w="0" w:type="auto"/>
            <w:vAlign w:val="center"/>
            <w:hideMark/>
          </w:tcPr>
          <w:p w14:paraId="3C7D9D84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Cải tiến, học hỏi và đóng góp chuyên môn</w:t>
            </w:r>
          </w:p>
        </w:tc>
        <w:tc>
          <w:tcPr>
            <w:tcW w:w="0" w:type="auto"/>
            <w:vAlign w:val="center"/>
            <w:hideMark/>
          </w:tcPr>
          <w:p w14:paraId="3A109EE1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t>3</w:t>
            </w:r>
          </w:p>
        </w:tc>
        <w:tc>
          <w:tcPr>
            <w:tcW w:w="0" w:type="auto"/>
            <w:vAlign w:val="center"/>
            <w:hideMark/>
          </w:tcPr>
          <w:p w14:paraId="2AABF3FB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s_iii_a_5 }}</w:t>
            </w:r>
          </w:p>
        </w:tc>
        <w:tc>
          <w:tcPr>
            <w:tcW w:w="0" w:type="auto"/>
            <w:vAlign w:val="center"/>
            <w:hideMark/>
          </w:tcPr>
          <w:p w14:paraId="21BBC0A6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e_iii_a_5 }}</w:t>
            </w:r>
          </w:p>
        </w:tc>
        <w:tc>
          <w:tcPr>
            <w:tcW w:w="0" w:type="auto"/>
            <w:vAlign w:val="center"/>
            <w:hideMark/>
          </w:tcPr>
          <w:p w14:paraId="3ADA5953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n_iii_a_5 }}</w:t>
            </w:r>
          </w:p>
        </w:tc>
      </w:tr>
      <w:tr w:rsidR="004B5C04" w:rsidRPr="00221D35" w14:paraId="0EB8F273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AD98D1" w14:textId="77777777" w:rsidR="004B5C04" w:rsidRPr="00221D35" w:rsidRDefault="004B5C04" w:rsidP="00E65DD1">
            <w:pPr>
              <w:spacing w:after="0" w:line="312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CC4D82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rPr>
                <w:b/>
              </w:rPr>
              <w:t>Tổng cấu phần III-A</w:t>
            </w:r>
          </w:p>
        </w:tc>
        <w:tc>
          <w:tcPr>
            <w:tcW w:w="0" w:type="auto"/>
            <w:vAlign w:val="center"/>
            <w:hideMark/>
          </w:tcPr>
          <w:p w14:paraId="0BC66E4A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1D35">
              <w:rPr>
                <w:b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81BC50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component_iii_a_score }}</w:t>
            </w:r>
          </w:p>
        </w:tc>
        <w:tc>
          <w:tcPr>
            <w:tcW w:w="0" w:type="auto"/>
            <w:vAlign w:val="center"/>
            <w:hideMark/>
          </w:tcPr>
          <w:p w14:paraId="4A222214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1A822B04" w14:textId="77777777" w:rsidR="004B5C04" w:rsidRPr="00221D35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839EFE1" w14:textId="77777777" w:rsidR="004B5C04" w:rsidRDefault="004B5C04" w:rsidP="00E65DD1">
      <w:pPr>
        <w:pStyle w:val="Heading1"/>
      </w:pPr>
      <w:r>
        <w:lastRenderedPageBreak/>
        <w:t>Cấu phần III.B – Hiệu suất đặc thù theo Ban/Tổ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53"/>
        <w:gridCol w:w="5595"/>
        <w:gridCol w:w="1169"/>
        <w:gridCol w:w="1767"/>
        <w:gridCol w:w="2066"/>
        <w:gridCol w:w="1210"/>
      </w:tblGrid>
      <w:tr w:rsidR="004B5C04" w:rsidRPr="00B74E10" w14:paraId="56B80D84" w14:textId="77777777" w:rsidTr="00E65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B47D3B" w14:textId="77777777" w:rsidR="004B5C04" w:rsidRPr="00B74E10" w:rsidRDefault="004B5C04" w:rsidP="00E65DD1">
            <w:pPr>
              <w:spacing w:after="0" w:line="312" w:lineRule="auto"/>
              <w:jc w:val="center"/>
            </w:pPr>
            <w:r w:rsidRPr="00B74E10">
              <w:t>Ban/Tổ áp dụng</w:t>
            </w:r>
          </w:p>
        </w:tc>
        <w:tc>
          <w:tcPr>
            <w:tcW w:w="0" w:type="auto"/>
            <w:vAlign w:val="center"/>
            <w:hideMark/>
          </w:tcPr>
          <w:p w14:paraId="543508E3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Bảng tiêu chí sử dụng</w:t>
            </w:r>
          </w:p>
        </w:tc>
        <w:tc>
          <w:tcPr>
            <w:tcW w:w="0" w:type="auto"/>
            <w:vAlign w:val="center"/>
            <w:hideMark/>
          </w:tcPr>
          <w:p w14:paraId="11A2DF1C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Điểm gốc</w:t>
            </w:r>
          </w:p>
        </w:tc>
        <w:tc>
          <w:tcPr>
            <w:tcW w:w="0" w:type="auto"/>
            <w:vAlign w:val="center"/>
            <w:hideMark/>
          </w:tcPr>
          <w:p w14:paraId="3055E534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Điểm quy đổi /20</w:t>
            </w:r>
          </w:p>
        </w:tc>
        <w:tc>
          <w:tcPr>
            <w:tcW w:w="0" w:type="auto"/>
            <w:vAlign w:val="center"/>
            <w:hideMark/>
          </w:tcPr>
          <w:p w14:paraId="6A46BFEC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Tỷ trọng nếu đa ban</w:t>
            </w:r>
          </w:p>
        </w:tc>
        <w:tc>
          <w:tcPr>
            <w:tcW w:w="0" w:type="auto"/>
            <w:vAlign w:val="center"/>
            <w:hideMark/>
          </w:tcPr>
          <w:p w14:paraId="373DBE3D" w14:textId="77777777" w:rsidR="004B5C04" w:rsidRPr="00B74E10" w:rsidRDefault="004B5C04" w:rsidP="00E65DD1">
            <w:pPr>
              <w:spacing w:after="0" w:line="31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t>Điểm chốt</w:t>
            </w:r>
          </w:p>
        </w:tc>
      </w:tr>
      <w:tr w:rsidR="004B5C04" w:rsidRPr="00B74E10" w14:paraId="00579AEC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EB553F" w14:textId="77777777" w:rsidR="004B5C04" w:rsidRPr="00B74E10" w:rsidRDefault="004B5C04" w:rsidP="00E65DD1">
            <w:pPr>
              <w:spacing w:after="0" w:line="312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Ban/Tổ: {{ iiib_main_unit }}</w:t>
            </w:r>
          </w:p>
        </w:tc>
        <w:tc>
          <w:tcPr>
            <w:tcW w:w="0" w:type="auto"/>
            <w:vAlign w:val="center"/>
            <w:hideMark/>
          </w:tcPr>
          <w:p w14:paraId="783238F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iiib_main_table }}</w:t>
            </w:r>
          </w:p>
        </w:tc>
        <w:tc>
          <w:tcPr>
            <w:tcW w:w="0" w:type="auto"/>
            <w:vAlign w:val="center"/>
            <w:hideMark/>
          </w:tcPr>
          <w:p w14:paraId="39C1195A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iiib_main_raw }}/100</w:t>
            </w:r>
          </w:p>
        </w:tc>
        <w:tc>
          <w:tcPr>
            <w:tcW w:w="0" w:type="auto"/>
            <w:vAlign w:val="center"/>
            <w:hideMark/>
          </w:tcPr>
          <w:p w14:paraId="3FF66AA3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iiib_main_converted }}/20</w:t>
            </w:r>
          </w:p>
        </w:tc>
        <w:tc>
          <w:tcPr>
            <w:tcW w:w="0" w:type="auto"/>
            <w:vAlign w:val="center"/>
            <w:hideMark/>
          </w:tcPr>
          <w:p w14:paraId="6B65B9FE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iiib_main_weight }}%</w:t>
            </w:r>
          </w:p>
        </w:tc>
        <w:tc>
          <w:tcPr>
            <w:tcW w:w="0" w:type="auto"/>
            <w:vAlign w:val="center"/>
            <w:hideMark/>
          </w:tcPr>
          <w:p w14:paraId="389D29C1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iiib_main_final }}</w:t>
            </w:r>
          </w:p>
        </w:tc>
      </w:tr>
      <w:tr w:rsidR="004B5C04" w:rsidRPr="00B74E10" w14:paraId="3D021921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DEFFFD" w14:textId="77777777" w:rsidR="004B5C04" w:rsidRPr="00B74E10" w:rsidRDefault="004B5C04" w:rsidP="00E65DD1">
            <w:pPr>
              <w:spacing w:after="0" w:line="312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Ban/Tổ: {{ iiib_sub1_unit }}</w:t>
            </w:r>
          </w:p>
        </w:tc>
        <w:tc>
          <w:tcPr>
            <w:tcW w:w="0" w:type="auto"/>
            <w:vAlign w:val="center"/>
            <w:hideMark/>
          </w:tcPr>
          <w:p w14:paraId="750F65D9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iiib_sub1_table }}</w:t>
            </w:r>
          </w:p>
        </w:tc>
        <w:tc>
          <w:tcPr>
            <w:tcW w:w="0" w:type="auto"/>
            <w:vAlign w:val="center"/>
            <w:hideMark/>
          </w:tcPr>
          <w:p w14:paraId="6AC3355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iiib_sub1_raw }}/100</w:t>
            </w:r>
          </w:p>
        </w:tc>
        <w:tc>
          <w:tcPr>
            <w:tcW w:w="0" w:type="auto"/>
            <w:vAlign w:val="center"/>
            <w:hideMark/>
          </w:tcPr>
          <w:p w14:paraId="5DE2EA41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iiib_sub1_converted }}/20</w:t>
            </w:r>
          </w:p>
        </w:tc>
        <w:tc>
          <w:tcPr>
            <w:tcW w:w="0" w:type="auto"/>
            <w:vAlign w:val="center"/>
            <w:hideMark/>
          </w:tcPr>
          <w:p w14:paraId="6541A5AA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iiib_sub1_weight }}%</w:t>
            </w:r>
          </w:p>
        </w:tc>
        <w:tc>
          <w:tcPr>
            <w:tcW w:w="0" w:type="auto"/>
            <w:vAlign w:val="center"/>
            <w:hideMark/>
          </w:tcPr>
          <w:p w14:paraId="227D53B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iiib_sub1_final }}</w:t>
            </w:r>
          </w:p>
        </w:tc>
      </w:tr>
      <w:tr w:rsidR="004B5C04" w:rsidRPr="00B74E10" w14:paraId="6A3253F5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8AEBEB" w14:textId="77777777" w:rsidR="004B5C04" w:rsidRPr="00B74E10" w:rsidRDefault="004B5C04" w:rsidP="00E65DD1">
            <w:pPr>
              <w:spacing w:after="0" w:line="312" w:lineRule="auto"/>
              <w:jc w:val="center"/>
            </w:pPr>
            <w:r>
              <w:rPr>
                <w:rFonts w:ascii="Times New Roman" w:hAnsi="Times New Roman" w:eastAsia="Times New Roman"/>
                <w:sz w:val="14"/>
              </w:rPr>
              <w:t>Ban/Tổ: {{ iiib_sub2_unit }}</w:t>
            </w:r>
          </w:p>
        </w:tc>
        <w:tc>
          <w:tcPr>
            <w:tcW w:w="0" w:type="auto"/>
            <w:vAlign w:val="center"/>
            <w:hideMark/>
          </w:tcPr>
          <w:p w14:paraId="3089638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iiib_sub2_table }}</w:t>
            </w:r>
          </w:p>
        </w:tc>
        <w:tc>
          <w:tcPr>
            <w:tcW w:w="0" w:type="auto"/>
            <w:vAlign w:val="center"/>
            <w:hideMark/>
          </w:tcPr>
          <w:p w14:paraId="21BCCF26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iiib_sub2_raw }}/100</w:t>
            </w:r>
          </w:p>
        </w:tc>
        <w:tc>
          <w:tcPr>
            <w:tcW w:w="0" w:type="auto"/>
            <w:vAlign w:val="center"/>
            <w:hideMark/>
          </w:tcPr>
          <w:p w14:paraId="63639DC0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iiib_sub2_converted }}/20</w:t>
            </w:r>
          </w:p>
        </w:tc>
        <w:tc>
          <w:tcPr>
            <w:tcW w:w="0" w:type="auto"/>
            <w:vAlign w:val="center"/>
            <w:hideMark/>
          </w:tcPr>
          <w:p w14:paraId="7FA7AA62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iiib_sub2_weight }}%</w:t>
            </w:r>
          </w:p>
        </w:tc>
        <w:tc>
          <w:tcPr>
            <w:tcW w:w="0" w:type="auto"/>
            <w:vAlign w:val="center"/>
            <w:hideMark/>
          </w:tcPr>
          <w:p w14:paraId="5E40776C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iiib_sub2_final }}</w:t>
            </w:r>
          </w:p>
        </w:tc>
      </w:tr>
      <w:tr w:rsidR="004B5C04" w:rsidRPr="00B74E10" w14:paraId="508CD3A9" w14:textId="77777777" w:rsidTr="00E65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CBC329" w14:textId="77777777" w:rsidR="004B5C04" w:rsidRPr="00B74E10" w:rsidRDefault="004B5C04" w:rsidP="00E65DD1">
            <w:pPr>
              <w:spacing w:after="0" w:line="312" w:lineRule="auto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F0AB79D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4E10">
              <w:rPr>
                <w:b/>
              </w:rPr>
              <w:t>Tổng cấu phần III-B</w:t>
            </w:r>
          </w:p>
        </w:tc>
        <w:tc>
          <w:tcPr>
            <w:tcW w:w="0" w:type="auto"/>
            <w:vAlign w:val="center"/>
            <w:hideMark/>
          </w:tcPr>
          <w:p w14:paraId="6932D2F5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5DD3E16F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Align w:val="center"/>
            <w:hideMark/>
          </w:tcPr>
          <w:p w14:paraId="247C56C3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iiib_total_weight }}%</w:t>
            </w:r>
          </w:p>
        </w:tc>
        <w:tc>
          <w:tcPr>
            <w:tcW w:w="0" w:type="auto"/>
            <w:vAlign w:val="center"/>
            <w:hideMark/>
          </w:tcPr>
          <w:p w14:paraId="51193ED8" w14:textId="77777777" w:rsidR="004B5C04" w:rsidRPr="00B74E10" w:rsidRDefault="004B5C04" w:rsidP="00E65DD1">
            <w:pPr>
              <w:spacing w:after="0" w:line="31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eastAsia="Times New Roman"/>
                <w:sz w:val="14"/>
              </w:rPr>
              <w:t>{{ component_iii_b_score }}/20</w:t>
            </w:r>
          </w:p>
        </w:tc>
      </w:tr>
    </w:tbl>
    <w:p w14:paraId="45A0E983" w14:textId="77777777" w:rsidR="004B5C04" w:rsidRDefault="004B5C04" w:rsidP="00E65DD1">
      <w:pPr>
        <w:pStyle w:val="ListParagraph"/>
        <w:numPr>
          <w:ilvl w:val="0"/>
          <w:numId w:val="12"/>
        </w:numPr>
        <w:spacing w:before="120"/>
        <w:ind w:left="714" w:hanging="357"/>
      </w:pPr>
      <w:r w:rsidRPr="00E65DD1">
        <w:rPr>
          <w:b/>
        </w:rPr>
        <w:t>Công thức quy đổi:</w:t>
      </w:r>
    </w:p>
    <w:p w14:paraId="492B2EBD" w14:textId="77777777" w:rsidR="004B5C04" w:rsidRDefault="004B5C04" w:rsidP="00E65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221D35">
        <w:t>Điểm III-B = Điểm đánh giá chi tiết của Ban/Tổ ÷ 100 × 20.</w:t>
      </w:r>
    </w:p>
    <w:p w14:paraId="18ACF4EF" w14:textId="77777777" w:rsidR="004B5C04" w:rsidRPr="00E65DD1" w:rsidRDefault="004B5C04" w:rsidP="00E65DD1">
      <w:pPr>
        <w:pStyle w:val="ListParagraph"/>
        <w:numPr>
          <w:ilvl w:val="0"/>
          <w:numId w:val="13"/>
        </w:numPr>
        <w:rPr>
          <w:b/>
          <w:bCs w:val="0"/>
        </w:rPr>
      </w:pPr>
      <w:r w:rsidRPr="00E65DD1">
        <w:rPr>
          <w:b/>
          <w:bCs w:val="0"/>
        </w:rPr>
        <w:t>Đối với thành viên đa ban:</w:t>
      </w:r>
    </w:p>
    <w:p w14:paraId="3E3D3A5C" w14:textId="77777777" w:rsidR="004B5C04" w:rsidRPr="00221D35" w:rsidRDefault="004B5C04" w:rsidP="00E65D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221D35">
        <w:t>Điểm III-B đa ban = Tổng của từng điểm III-B sau quy đổi × tỷ trọng tham gia tương ứng.</w:t>
      </w:r>
    </w:p>
    <w:p w14:paraId="4DF4A47A" w14:textId="77777777" w:rsidR="004B5C04" w:rsidRPr="00916084" w:rsidRDefault="004B5C04" w:rsidP="004B5C04"/>
    <w:p/>
    <w:sectPr w:rsidR="004B5C04" w:rsidRPr="00916084" w:rsidSect="009B2C7C">
      <w:footerReference w:type="default" r:id="rId10"/>
      <w:pgSz w:w="16838" w:h="11906" w:orient="landscape" w:code="9"/>
      <w:pgMar w:top="1418" w:right="1134" w:bottom="1134" w:left="1134" w:header="709" w:footer="283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BE3FB" w14:textId="77777777" w:rsidR="002533A0" w:rsidRDefault="002533A0" w:rsidP="00EB5DB4">
      <w:pPr>
        <w:spacing w:after="0" w:line="240" w:lineRule="auto"/>
      </w:pPr>
      <w:r>
        <w:separator/>
      </w:r>
    </w:p>
  </w:endnote>
  <w:endnote w:type="continuationSeparator" w:id="0">
    <w:p w14:paraId="7B80A931" w14:textId="77777777" w:rsidR="002533A0" w:rsidRDefault="002533A0" w:rsidP="00EB5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5989321"/>
      <w:docPartObj>
        <w:docPartGallery w:val="Page Numbers (Bottom of Page)"/>
        <w:docPartUnique/>
      </w:docPartObj>
    </w:sdtPr>
    <w:sdtContent>
      <w:p w14:paraId="3FBBBD55" w14:textId="76984B09" w:rsidR="00EB5DB4" w:rsidRDefault="00EB5DB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D539FB">
          <w:t>/</w:t>
        </w:r>
        <w:fldSimple w:instr=" SECTIONPAGES  \* Arabic  \* MERGEFORMAT ">
          <w:r w:rsidR="0039410C">
            <w:rPr>
              <w:noProof/>
            </w:rPr>
            <w:t>4</w:t>
          </w:r>
        </w:fldSimple>
      </w:p>
    </w:sdtContent>
  </w:sdt>
  <w:p w14:paraId="205B3814" w14:textId="77777777" w:rsidR="00EB5DB4" w:rsidRDefault="00EB5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716243"/>
      <w:docPartObj>
        <w:docPartGallery w:val="Page Numbers (Bottom of Page)"/>
        <w:docPartUnique/>
      </w:docPartObj>
    </w:sdtPr>
    <w:sdtContent>
      <w:p w14:paraId="4DBE3B7F" w14:textId="3E55CDB4" w:rsidR="009B2C7C" w:rsidRDefault="009B2C7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D539FB">
          <w:t>/</w:t>
        </w:r>
        <w:fldSimple w:instr=" SECTIONPAGES  \* roman  \* MERGEFORMAT ">
          <w:r w:rsidR="0039410C">
            <w:rPr>
              <w:noProof/>
            </w:rPr>
            <w:t>iii</w:t>
          </w:r>
        </w:fldSimple>
      </w:p>
    </w:sdtContent>
  </w:sdt>
  <w:p w14:paraId="15FD4584" w14:textId="77777777" w:rsidR="009B2C7C" w:rsidRDefault="009B2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4602" w14:textId="77777777" w:rsidR="002533A0" w:rsidRDefault="002533A0" w:rsidP="00EB5DB4">
      <w:pPr>
        <w:spacing w:after="0" w:line="240" w:lineRule="auto"/>
      </w:pPr>
      <w:r>
        <w:separator/>
      </w:r>
    </w:p>
  </w:footnote>
  <w:footnote w:type="continuationSeparator" w:id="0">
    <w:p w14:paraId="09D2800E" w14:textId="77777777" w:rsidR="002533A0" w:rsidRDefault="002533A0" w:rsidP="00EB5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07BEC1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F557"/>
      </v:shape>
    </w:pict>
  </w:numPicBullet>
  <w:abstractNum w:abstractNumId="0" w15:restartNumberingAfterBreak="0">
    <w:nsid w:val="005A2CAA"/>
    <w:multiLevelType w:val="hybridMultilevel"/>
    <w:tmpl w:val="81FE5C22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2022"/>
    <w:multiLevelType w:val="hybridMultilevel"/>
    <w:tmpl w:val="BEF68218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F3537"/>
    <w:multiLevelType w:val="hybridMultilevel"/>
    <w:tmpl w:val="8514B05A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4193"/>
    <w:multiLevelType w:val="hybridMultilevel"/>
    <w:tmpl w:val="ECFAEA7A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E1F50"/>
    <w:multiLevelType w:val="hybridMultilevel"/>
    <w:tmpl w:val="D3CAA76C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16114"/>
    <w:multiLevelType w:val="hybridMultilevel"/>
    <w:tmpl w:val="F0BA9E6E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06F2A"/>
    <w:multiLevelType w:val="hybridMultilevel"/>
    <w:tmpl w:val="BB288610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33404"/>
    <w:multiLevelType w:val="hybridMultilevel"/>
    <w:tmpl w:val="8AC08938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93ADC"/>
    <w:multiLevelType w:val="hybridMultilevel"/>
    <w:tmpl w:val="947E1EAA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0B3B7B"/>
    <w:multiLevelType w:val="hybridMultilevel"/>
    <w:tmpl w:val="38A6BCB4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44A20"/>
    <w:multiLevelType w:val="multilevel"/>
    <w:tmpl w:val="43D25A24"/>
    <w:lvl w:ilvl="0">
      <w:start w:val="1"/>
      <w:numFmt w:val="upperRoman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5AE0D9D"/>
    <w:multiLevelType w:val="hybridMultilevel"/>
    <w:tmpl w:val="CAF4A43E"/>
    <w:lvl w:ilvl="0" w:tplc="D7E896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31821">
    <w:abstractNumId w:val="9"/>
  </w:num>
  <w:num w:numId="2" w16cid:durableId="431635806">
    <w:abstractNumId w:val="2"/>
  </w:num>
  <w:num w:numId="3" w16cid:durableId="949894048">
    <w:abstractNumId w:val="5"/>
  </w:num>
  <w:num w:numId="4" w16cid:durableId="1729383022">
    <w:abstractNumId w:val="4"/>
  </w:num>
  <w:num w:numId="5" w16cid:durableId="667556070">
    <w:abstractNumId w:val="10"/>
  </w:num>
  <w:num w:numId="6" w16cid:durableId="2001881401">
    <w:abstractNumId w:val="8"/>
  </w:num>
  <w:num w:numId="7" w16cid:durableId="721444197">
    <w:abstractNumId w:val="7"/>
  </w:num>
  <w:num w:numId="8" w16cid:durableId="681510642">
    <w:abstractNumId w:val="3"/>
  </w:num>
  <w:num w:numId="9" w16cid:durableId="1431506943">
    <w:abstractNumId w:val="11"/>
  </w:num>
  <w:num w:numId="10" w16cid:durableId="245268205">
    <w:abstractNumId w:val="6"/>
  </w:num>
  <w:num w:numId="11" w16cid:durableId="3292176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3931863">
    <w:abstractNumId w:val="0"/>
  </w:num>
  <w:num w:numId="13" w16cid:durableId="1138573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0C"/>
    <w:rsid w:val="00034D87"/>
    <w:rsid w:val="00067E4F"/>
    <w:rsid w:val="0008687E"/>
    <w:rsid w:val="000D1220"/>
    <w:rsid w:val="000F2BB6"/>
    <w:rsid w:val="0012183E"/>
    <w:rsid w:val="00124882"/>
    <w:rsid w:val="001362C2"/>
    <w:rsid w:val="00150E31"/>
    <w:rsid w:val="00171F65"/>
    <w:rsid w:val="001B0E65"/>
    <w:rsid w:val="001C3301"/>
    <w:rsid w:val="00220003"/>
    <w:rsid w:val="00221D35"/>
    <w:rsid w:val="00244FD0"/>
    <w:rsid w:val="002533A0"/>
    <w:rsid w:val="00310059"/>
    <w:rsid w:val="00323E02"/>
    <w:rsid w:val="0033476E"/>
    <w:rsid w:val="00385A91"/>
    <w:rsid w:val="0039410C"/>
    <w:rsid w:val="003961C4"/>
    <w:rsid w:val="003A5B44"/>
    <w:rsid w:val="003C6829"/>
    <w:rsid w:val="003D6D99"/>
    <w:rsid w:val="003E4E4F"/>
    <w:rsid w:val="003F4F90"/>
    <w:rsid w:val="003F6FE1"/>
    <w:rsid w:val="00416C0B"/>
    <w:rsid w:val="004225DF"/>
    <w:rsid w:val="004446A9"/>
    <w:rsid w:val="0046436C"/>
    <w:rsid w:val="00484AC5"/>
    <w:rsid w:val="004B5C04"/>
    <w:rsid w:val="004D39B4"/>
    <w:rsid w:val="004F1A7B"/>
    <w:rsid w:val="00516535"/>
    <w:rsid w:val="005404D4"/>
    <w:rsid w:val="00541990"/>
    <w:rsid w:val="0055686E"/>
    <w:rsid w:val="00581A99"/>
    <w:rsid w:val="005E583B"/>
    <w:rsid w:val="005E5D27"/>
    <w:rsid w:val="0065650C"/>
    <w:rsid w:val="00674FB3"/>
    <w:rsid w:val="00683C01"/>
    <w:rsid w:val="00752C86"/>
    <w:rsid w:val="007D02BE"/>
    <w:rsid w:val="007D0FBA"/>
    <w:rsid w:val="007D1340"/>
    <w:rsid w:val="007D2632"/>
    <w:rsid w:val="007D5D39"/>
    <w:rsid w:val="00873F72"/>
    <w:rsid w:val="008B3FD9"/>
    <w:rsid w:val="008C11B8"/>
    <w:rsid w:val="00916084"/>
    <w:rsid w:val="00996C3F"/>
    <w:rsid w:val="009A2E3C"/>
    <w:rsid w:val="009B2C7C"/>
    <w:rsid w:val="009D50BA"/>
    <w:rsid w:val="00AC3B03"/>
    <w:rsid w:val="00AE23D2"/>
    <w:rsid w:val="00B36EFE"/>
    <w:rsid w:val="00B74E10"/>
    <w:rsid w:val="00B82119"/>
    <w:rsid w:val="00BA100E"/>
    <w:rsid w:val="00CA1481"/>
    <w:rsid w:val="00CA6EDC"/>
    <w:rsid w:val="00CD45D4"/>
    <w:rsid w:val="00CE4BCD"/>
    <w:rsid w:val="00CF6FB4"/>
    <w:rsid w:val="00D03655"/>
    <w:rsid w:val="00D50FE7"/>
    <w:rsid w:val="00D539FB"/>
    <w:rsid w:val="00D837EE"/>
    <w:rsid w:val="00DC2F75"/>
    <w:rsid w:val="00E311C6"/>
    <w:rsid w:val="00E33C5E"/>
    <w:rsid w:val="00E40ABC"/>
    <w:rsid w:val="00E6271C"/>
    <w:rsid w:val="00E64900"/>
    <w:rsid w:val="00E65DD1"/>
    <w:rsid w:val="00E80416"/>
    <w:rsid w:val="00EB5DB4"/>
    <w:rsid w:val="00EC1CB2"/>
    <w:rsid w:val="00EF73AF"/>
    <w:rsid w:val="00F03A04"/>
    <w:rsid w:val="00F12273"/>
    <w:rsid w:val="00F760CD"/>
    <w:rsid w:val="00FA1EE9"/>
    <w:rsid w:val="00FA35F4"/>
    <w:rsid w:val="00FF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79B30"/>
  <w15:chartTrackingRefBased/>
  <w15:docId w15:val="{819537D5-53F2-48ED-9D16-3EB982E1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kern w:val="2"/>
        <w:sz w:val="24"/>
        <w:szCs w:val="24"/>
        <w:lang w:val="vi-VN" w:eastAsia="ko-KR" w:bidi="ar-SA"/>
        <w14:ligatures w14:val="standardContextual"/>
      </w:rPr>
    </w:rPrDefault>
    <w:pPrDefault>
      <w:pPr>
        <w:spacing w:after="80"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DD1"/>
    <w:pPr>
      <w:spacing w:after="120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B5DB4"/>
    <w:pPr>
      <w:keepNext/>
      <w:keepLines/>
      <w:numPr>
        <w:numId w:val="5"/>
      </w:numPr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5DB4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4D39B4"/>
    <w:pPr>
      <w:keepNext/>
      <w:keepLines/>
      <w:spacing w:before="160" w:after="80"/>
      <w:ind w:firstLine="720"/>
      <w:outlineLvl w:val="2"/>
    </w:pPr>
    <w:rPr>
      <w:rFonts w:asciiTheme="majorHAnsi" w:eastAsiaTheme="majorEastAsia" w:hAnsiTheme="majorHAnsi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0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0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16084"/>
    <w:pPr>
      <w:spacing w:before="360" w:line="360" w:lineRule="auto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84"/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B5DB4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9B4"/>
    <w:rPr>
      <w:rFonts w:asciiTheme="majorHAnsi" w:eastAsiaTheme="majorEastAsia" w:hAnsiTheme="majorHAnsi" w:cstheme="majorBidi"/>
      <w:color w:val="000000" w:themeColor="text1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5DB4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84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8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84"/>
    <w:rPr>
      <w:b/>
      <w:bCs w:val="0"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16084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16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60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084"/>
    <w:rPr>
      <w:sz w:val="26"/>
    </w:rPr>
  </w:style>
  <w:style w:type="paragraph" w:styleId="NormalWeb">
    <w:name w:val="Normal (Web)"/>
    <w:basedOn w:val="Normal"/>
    <w:uiPriority w:val="99"/>
    <w:unhideWhenUsed/>
    <w:rsid w:val="00916084"/>
    <w:pPr>
      <w:spacing w:before="100" w:beforeAutospacing="1" w:after="100" w:afterAutospacing="1" w:line="240" w:lineRule="auto"/>
      <w:jc w:val="left"/>
    </w:pPr>
    <w:rPr>
      <w:rFonts w:eastAsia="Times New Roman"/>
      <w:bCs w:val="0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B5D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B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B5D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DB4"/>
    <w:rPr>
      <w:sz w:val="26"/>
    </w:rPr>
  </w:style>
  <w:style w:type="character" w:styleId="Emphasis">
    <w:name w:val="Emphasis"/>
    <w:basedOn w:val="DefaultParagraphFont"/>
    <w:uiPriority w:val="20"/>
    <w:qFormat/>
    <w:rsid w:val="003D6D99"/>
    <w:rPr>
      <w:i/>
      <w:iCs/>
    </w:rPr>
  </w:style>
  <w:style w:type="table" w:styleId="GridTable1Light">
    <w:name w:val="Grid Table 1 Light"/>
    <w:basedOn w:val="TableNormal"/>
    <w:uiPriority w:val="46"/>
    <w:rsid w:val="001C33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ubtitle-BM">
    <w:name w:val="Subtitle-BM"/>
    <w:basedOn w:val="Title"/>
    <w:link w:val="Subtitle-BMChar"/>
    <w:autoRedefine/>
    <w:qFormat/>
    <w:rsid w:val="004B5C04"/>
    <w:pPr>
      <w:spacing w:before="120"/>
    </w:pPr>
    <w:rPr>
      <w:sz w:val="30"/>
    </w:rPr>
  </w:style>
  <w:style w:type="character" w:customStyle="1" w:styleId="Subtitle-BMChar">
    <w:name w:val="Subtitle-BM Char"/>
    <w:basedOn w:val="TitleChar"/>
    <w:link w:val="Subtitle-BM"/>
    <w:rsid w:val="004B5C04"/>
    <w:rPr>
      <w:rFonts w:eastAsiaTheme="majorEastAsia" w:cstheme="majorBidi"/>
      <w:b/>
      <w:color w:val="000000" w:themeColor="text1"/>
      <w:spacing w:val="-10"/>
      <w:kern w:val="28"/>
      <w:sz w:val="3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G:\.shortcut-targets-by-id\1KYrWiojpPfA_75ALTQSz2xrrELVGx8ky\00%20Ban%20Ch&#7911;%20Nhi&#7879;m\02_Bieu_mau\BM-MTEC-NS-03%20-%20Phi&#7871;u%20&#273;&#225;nh%20gi&#225;%20th&#224;nh%20vi&#234;n.dotx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BM-MTEC-NS-03 - Phiếu đánh giá thành viên.dotx</Template>
  <TotalTime>1</TotalTime>
  <Pages>7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Truc</dc:creator>
  <cp:keywords/>
  <dc:description/>
  <cp:lastModifiedBy>Minh Truc Nguyen</cp:lastModifiedBy>
  <cp:revision>1</cp:revision>
  <dcterms:created xsi:type="dcterms:W3CDTF">2026-05-31T15:26:00Z</dcterms:created>
  <dcterms:modified xsi:type="dcterms:W3CDTF">2026-05-31T15:27:00Z</dcterms:modified>
</cp:coreProperties>
</file>