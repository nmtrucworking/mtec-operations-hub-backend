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931"/>
      </w:tblGrid>
      <w:tr w:rsidR="00916084" w14:paraId="69785370" w14:textId="77777777" w:rsidTr="00AE58B1">
        <w:tc>
          <w:tcPr>
            <w:tcW w:w="1413" w:type="dxa"/>
            <w:vAlign w:val="center"/>
          </w:tcPr>
          <w:p w14:paraId="5B30D8A7" w14:textId="77777777" w:rsidR="00916084" w:rsidRDefault="00916084" w:rsidP="00AE58B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7BEC12" wp14:editId="0D1C5365">
                  <wp:extent cx="626533" cy="544482"/>
                  <wp:effectExtent l="0" t="0" r="2540" b="8255"/>
                  <wp:docPr id="351232075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232075" name="Graphic 351232075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34" cy="550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1" w:type="dxa"/>
            <w:vAlign w:val="center"/>
          </w:tcPr>
          <w:p w14:paraId="7BF4629E" w14:textId="77777777" w:rsidR="00916084" w:rsidRPr="00EC1CB2" w:rsidRDefault="00916084" w:rsidP="00EC1CB2">
            <w:pPr>
              <w:jc w:val="left"/>
              <w:rPr>
                <w:b/>
                <w:bCs w:val="0"/>
              </w:rPr>
            </w:pPr>
            <w:r w:rsidRPr="007F5139">
              <w:rPr>
                <w:b/>
                <w:bCs w:val="0"/>
              </w:rPr>
              <w:t>CÂU LẠC BỘ TRUYỀN THÔNG VÀ CÔNG NGHỆ</w:t>
            </w:r>
          </w:p>
        </w:tc>
      </w:tr>
    </w:tbl>
    <w:p w14:paraId="4825DC42" w14:textId="77777777" w:rsidR="00916084" w:rsidRDefault="003D6D99" w:rsidP="00916084">
      <w:pPr>
        <w:pStyle w:val="Title"/>
      </w:pPr>
      <w:r>
        <w:t>PHIẾU</w:t>
      </w:r>
      <w:r w:rsidR="009160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B80FE7" wp14:editId="3A46CBF6">
                <wp:simplePos x="0" y="0"/>
                <wp:positionH relativeFrom="column">
                  <wp:posOffset>4264237</wp:posOffset>
                </wp:positionH>
                <wp:positionV relativeFrom="paragraph">
                  <wp:posOffset>-1097280</wp:posOffset>
                </wp:positionV>
                <wp:extent cx="1637241" cy="342900"/>
                <wp:effectExtent l="0" t="0" r="20320" b="19050"/>
                <wp:wrapNone/>
                <wp:docPr id="10422304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241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D53176" w14:textId="77777777" w:rsidR="00916084" w:rsidRPr="00D837EE" w:rsidRDefault="001362C2" w:rsidP="00916084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BM-MTEC-</w:t>
                            </w:r>
                            <w:r w:rsidR="00034D87">
                              <w:t>NS</w:t>
                            </w:r>
                            <w:r>
                              <w:rPr>
                                <w:lang w:val="en-US"/>
                              </w:rPr>
                              <w:t>-0</w:t>
                            </w:r>
                            <w:r w:rsidR="00D837EE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80FE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5.75pt;margin-top:-86.4pt;width:128.9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" fillcolor="white [3201]" strokeweight=".5pt">
                <v:textbox>
                  <w:txbxContent>
                    <w:p w14:paraId="28D53176" w14:textId="77777777" w:rsidR="00916084" w:rsidRPr="00D837EE" w:rsidRDefault="001362C2" w:rsidP="00916084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lang w:val="en-US"/>
                        </w:rPr>
                        <w:t>BM-MTEC-</w:t>
                      </w:r>
                      <w:r w:rsidR="00034D87">
                        <w:t>NS</w:t>
                      </w:r>
                      <w:r>
                        <w:rPr>
                          <w:lang w:val="en-US"/>
                        </w:rPr>
                        <w:t>-0</w:t>
                      </w:r>
                      <w:r w:rsidR="00D837EE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ĐÁNH GIÁ THÀNH VIÊN</w:t>
      </w:r>
    </w:p>
    <w:p w14:paraId="6F7FB161" w14:textId="77777777" w:rsidR="00EC1CB2" w:rsidRPr="003D6D99" w:rsidRDefault="003D6D99" w:rsidP="003D6D99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  <w:rPr>
          <w:bCs w:val="0"/>
        </w:rPr>
      </w:pPr>
      <w:r w:rsidRPr="003D6D99">
        <w:rPr>
          <w:b/>
        </w:rPr>
        <w:t xml:space="preserve">Kỳ đánh giá: </w:t>
      </w:r>
      <w:r w:rsidRPr="003D6D99">
        <w:rPr>
          <w:bCs w:val="0"/>
        </w:rPr>
        <w:t>Tháng/Quý/Kỳ hoạt động:</w:t>
      </w:r>
      <w:r w:rsidRPr="003D6D99">
        <w:rPr>
          <w:bCs w:val="0"/>
        </w:rPr>
        <w:tab/>
      </w:r>
    </w:p>
    <w:p w14:paraId="10C4DB8A" w14:textId="77777777" w:rsidR="003D6D99" w:rsidRPr="003D6D99" w:rsidRDefault="003D6D99" w:rsidP="003D6D99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</w:pPr>
      <w:r w:rsidRPr="003D6D99">
        <w:rPr>
          <w:b/>
        </w:rPr>
        <w:t>Ngày lập phiếu:</w:t>
      </w:r>
      <w:r>
        <w:rPr>
          <w:bCs w:val="0"/>
        </w:rPr>
        <w:t xml:space="preserve"> ……/……/20…….</w:t>
      </w:r>
    </w:p>
    <w:p w14:paraId="6B26F600" w14:textId="77777777" w:rsidR="003D6D99" w:rsidRPr="003D6D99" w:rsidRDefault="003D6D99" w:rsidP="003D6D99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  <w:rPr>
          <w:bCs w:val="0"/>
        </w:rPr>
      </w:pPr>
      <w:r w:rsidRPr="003D6D99">
        <w:rPr>
          <w:b/>
        </w:rPr>
        <w:t>Người đánh giá:</w:t>
      </w:r>
      <w:r w:rsidRPr="003D6D99">
        <w:rPr>
          <w:bCs w:val="0"/>
        </w:rPr>
        <w:t xml:space="preserve"> </w:t>
      </w:r>
      <w:r w:rsidRPr="003D6D99">
        <w:rPr>
          <w:bCs w:val="0"/>
        </w:rPr>
        <w:tab/>
      </w:r>
    </w:p>
    <w:p w14:paraId="50B85908" w14:textId="77777777" w:rsidR="003D6D99" w:rsidRPr="003D6D99" w:rsidRDefault="003D6D99" w:rsidP="003D6D99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  <w:rPr>
          <w:rStyle w:val="Emphasis"/>
          <w:i w:val="0"/>
          <w:iCs w:val="0"/>
        </w:rPr>
      </w:pPr>
      <w:r w:rsidRPr="003D6D99">
        <w:rPr>
          <w:b/>
        </w:rPr>
        <w:t>Đơn vị đánh giá:</w:t>
      </w:r>
      <w:r>
        <w:rPr>
          <w:bCs w:val="0"/>
        </w:rPr>
        <w:t xml:space="preserve"> Ban/Tổ: </w:t>
      </w:r>
      <w:r>
        <w:rPr>
          <w:bCs w:val="0"/>
        </w:rPr>
        <w:tab/>
      </w:r>
    </w:p>
    <w:p w14:paraId="4B3C6BA3" w14:textId="77777777" w:rsidR="00916084" w:rsidRDefault="00581A99" w:rsidP="00EB5DB4">
      <w:pPr>
        <w:pStyle w:val="Heading1"/>
      </w:pPr>
      <w:r>
        <w:t>THÔNG TIN CÁ NHÂN</w:t>
      </w:r>
    </w:p>
    <w:p w14:paraId="67FA1CFC" w14:textId="77777777" w:rsidR="00916084" w:rsidRPr="00FF2705" w:rsidRDefault="00EC1CB2" w:rsidP="00EC1CB2">
      <w:pPr>
        <w:pStyle w:val="ListParagraph"/>
        <w:numPr>
          <w:ilvl w:val="0"/>
          <w:numId w:val="2"/>
        </w:numPr>
        <w:tabs>
          <w:tab w:val="left" w:leader="dot" w:pos="7371"/>
          <w:tab w:val="left" w:leader="dot" w:pos="9072"/>
        </w:tabs>
        <w:spacing w:after="0"/>
        <w:rPr>
          <w:bCs w:val="0"/>
        </w:rPr>
      </w:pPr>
      <w:r w:rsidRPr="00FF2705">
        <w:rPr>
          <w:bCs w:val="0"/>
        </w:rPr>
        <w:t xml:space="preserve">Họ và tên: </w:t>
      </w:r>
      <w:r w:rsidRPr="00FF2705">
        <w:rPr>
          <w:bCs w:val="0"/>
        </w:rPr>
        <w:tab/>
        <w:t>Nam/Nữ:</w:t>
      </w:r>
      <w:r w:rsidRPr="00FF2705">
        <w:rPr>
          <w:bCs w:val="0"/>
        </w:rPr>
        <w:tab/>
      </w:r>
    </w:p>
    <w:p w14:paraId="0136E869" w14:textId="77777777" w:rsidR="00EC1CB2" w:rsidRPr="00EC1CB2" w:rsidRDefault="00EC1CB2" w:rsidP="00996C3F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</w:pPr>
      <w:r>
        <w:rPr>
          <w:bCs w:val="0"/>
        </w:rPr>
        <w:t xml:space="preserve">Mã số sinh viên: </w:t>
      </w:r>
      <w:r w:rsidR="00996C3F">
        <w:rPr>
          <w:bCs w:val="0"/>
        </w:rPr>
        <w:tab/>
      </w:r>
    </w:p>
    <w:p w14:paraId="327EB719" w14:textId="77777777" w:rsidR="00EC1CB2" w:rsidRPr="00D837EE" w:rsidRDefault="00EC1CB2" w:rsidP="00996C3F">
      <w:pPr>
        <w:pStyle w:val="ListParagraph"/>
        <w:numPr>
          <w:ilvl w:val="0"/>
          <w:numId w:val="2"/>
        </w:numPr>
        <w:tabs>
          <w:tab w:val="left" w:leader="dot" w:pos="4820"/>
          <w:tab w:val="left" w:leader="dot" w:pos="9072"/>
        </w:tabs>
        <w:spacing w:after="0"/>
      </w:pPr>
      <w:r>
        <w:rPr>
          <w:bCs w:val="0"/>
        </w:rPr>
        <w:t xml:space="preserve">Số điện </w:t>
      </w:r>
      <w:r w:rsidR="00DC2F75">
        <w:rPr>
          <w:bCs w:val="0"/>
        </w:rPr>
        <w:t xml:space="preserve">thoại: </w:t>
      </w:r>
      <w:r w:rsidR="00996C3F">
        <w:rPr>
          <w:bCs w:val="0"/>
        </w:rPr>
        <w:tab/>
      </w:r>
      <w:r w:rsidR="00DC2F75">
        <w:rPr>
          <w:bCs w:val="0"/>
        </w:rPr>
        <w:t xml:space="preserve">Email: </w:t>
      </w:r>
      <w:r w:rsidR="00996C3F">
        <w:rPr>
          <w:bCs w:val="0"/>
        </w:rPr>
        <w:tab/>
      </w:r>
    </w:p>
    <w:p w14:paraId="42430157" w14:textId="77777777" w:rsidR="00D837EE" w:rsidRPr="00D837EE" w:rsidRDefault="00D837EE" w:rsidP="00D837EE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</w:pPr>
      <w:r>
        <w:rPr>
          <w:bCs w:val="0"/>
        </w:rPr>
        <w:t xml:space="preserve">Ban/Tổ chính: </w:t>
      </w:r>
      <w:r>
        <w:rPr>
          <w:bCs w:val="0"/>
        </w:rPr>
        <w:tab/>
      </w:r>
    </w:p>
    <w:p w14:paraId="1F9741FC" w14:textId="77777777" w:rsidR="00D837EE" w:rsidRPr="00EC1CB2" w:rsidRDefault="00D837EE" w:rsidP="00D837EE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</w:pPr>
      <w:r>
        <w:t xml:space="preserve">Ban/Tổ phụ (nếu có): </w:t>
      </w:r>
      <w:r>
        <w:tab/>
      </w:r>
    </w:p>
    <w:p w14:paraId="08CB1467" w14:textId="77777777" w:rsidR="00D837EE" w:rsidRPr="00EC1CB2" w:rsidRDefault="00D837EE" w:rsidP="003961C4">
      <w:pPr>
        <w:pStyle w:val="ListParagraph"/>
        <w:numPr>
          <w:ilvl w:val="0"/>
          <w:numId w:val="2"/>
        </w:numPr>
        <w:tabs>
          <w:tab w:val="left" w:pos="2552"/>
          <w:tab w:val="left" w:pos="4536"/>
          <w:tab w:val="left" w:pos="6663"/>
          <w:tab w:val="left" w:leader="dot" w:pos="9072"/>
        </w:tabs>
        <w:spacing w:after="0"/>
        <w:jc w:val="left"/>
      </w:pPr>
      <w:r>
        <w:rPr>
          <w:bCs w:val="0"/>
        </w:rPr>
        <w:t>Chức vụ hiện tại:</w:t>
      </w:r>
      <w:r w:rsidR="00484AC5" w:rsidRPr="00484AC5">
        <w:t xml:space="preserve"> </w:t>
      </w:r>
      <w:sdt>
        <w:sdtPr>
          <w:id w:val="459663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4AC5">
            <w:rPr>
              <w:rFonts w:ascii="MS Gothic" w:eastAsia="MS Gothic" w:hAnsi="MS Gothic" w:hint="eastAsia"/>
            </w:rPr>
            <w:t>☐</w:t>
          </w:r>
        </w:sdtContent>
      </w:sdt>
      <w:r w:rsidR="00484AC5">
        <w:t xml:space="preserve"> Thành viên; </w:t>
      </w:r>
      <w:r w:rsidR="003961C4">
        <w:tab/>
      </w:r>
      <w:sdt>
        <w:sdtPr>
          <w:id w:val="-1568030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4AC5">
            <w:rPr>
              <w:rFonts w:ascii="MS Gothic" w:eastAsia="MS Gothic" w:hAnsi="MS Gothic" w:hint="eastAsia"/>
            </w:rPr>
            <w:t>☐</w:t>
          </w:r>
        </w:sdtContent>
      </w:sdt>
      <w:r w:rsidR="00484AC5">
        <w:t xml:space="preserve"> Trưởng nhóm; </w:t>
      </w:r>
      <w:r w:rsidR="003961C4">
        <w:br/>
      </w:r>
      <w:r w:rsidR="003961C4">
        <w:tab/>
      </w:r>
      <w:sdt>
        <w:sdtPr>
          <w:id w:val="-19774405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1C4">
            <w:rPr>
              <w:rFonts w:ascii="MS Gothic" w:eastAsia="MS Gothic" w:hAnsi="MS Gothic" w:hint="eastAsia"/>
            </w:rPr>
            <w:t>☐</w:t>
          </w:r>
        </w:sdtContent>
      </w:sdt>
      <w:r w:rsidR="003961C4">
        <w:t xml:space="preserve"> </w:t>
      </w:r>
      <w:r w:rsidR="00484AC5">
        <w:t xml:space="preserve">Phó ban; </w:t>
      </w:r>
      <w:r w:rsidR="003961C4">
        <w:tab/>
      </w:r>
      <w:sdt>
        <w:sdtPr>
          <w:id w:val="16730585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4AC5">
            <w:rPr>
              <w:rFonts w:ascii="MS Gothic" w:eastAsia="MS Gothic" w:hAnsi="MS Gothic" w:hint="eastAsia"/>
            </w:rPr>
            <w:t>☐</w:t>
          </w:r>
        </w:sdtContent>
      </w:sdt>
      <w:r w:rsidR="00484AC5">
        <w:t xml:space="preserve"> Trưởng ban; </w:t>
      </w:r>
      <w:r w:rsidR="003961C4">
        <w:tab/>
      </w:r>
      <w:sdt>
        <w:sdtPr>
          <w:id w:val="-17614418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4AC5">
            <w:rPr>
              <w:rFonts w:ascii="MS Gothic" w:eastAsia="MS Gothic" w:hAnsi="MS Gothic" w:hint="eastAsia"/>
            </w:rPr>
            <w:t>☐</w:t>
          </w:r>
        </w:sdtContent>
      </w:sdt>
      <w:r w:rsidR="00484AC5">
        <w:t xml:space="preserve"> Khác</w:t>
      </w:r>
    </w:p>
    <w:p w14:paraId="71DA5B34" w14:textId="77777777" w:rsidR="00D837EE" w:rsidRDefault="00D837EE" w:rsidP="00D837EE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</w:pPr>
      <w:r>
        <w:t xml:space="preserve">Trạng thái thành viên: </w:t>
      </w:r>
      <w:sdt>
        <w:sdtPr>
          <w:id w:val="9038859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74FB3">
            <w:rPr>
              <w:rFonts w:ascii="MS Gothic" w:eastAsia="MS Gothic" w:hAnsi="MS Gothic" w:hint="eastAsia"/>
            </w:rPr>
            <w:t>☐</w:t>
          </w:r>
        </w:sdtContent>
      </w:sdt>
      <w:r w:rsidR="00674FB3">
        <w:t xml:space="preserve"> Chính thức; </w:t>
      </w:r>
      <w:sdt>
        <w:sdtPr>
          <w:id w:val="17729694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1C4">
            <w:rPr>
              <w:rFonts w:ascii="MS Gothic" w:eastAsia="MS Gothic" w:hAnsi="MS Gothic" w:hint="eastAsia"/>
            </w:rPr>
            <w:t>☐</w:t>
          </w:r>
        </w:sdtContent>
      </w:sdt>
      <w:r w:rsidR="00674FB3">
        <w:t xml:space="preserve"> Cộng tác viên</w:t>
      </w:r>
    </w:p>
    <w:p w14:paraId="60E9C509" w14:textId="77777777" w:rsidR="003961C4" w:rsidRDefault="003961C4" w:rsidP="00D837EE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</w:pPr>
      <w:r>
        <w:t xml:space="preserve">Chu kỳ đánh gái: </w:t>
      </w:r>
      <w:sdt>
        <w:sdtPr>
          <w:id w:val="4997801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Tháng; </w:t>
      </w:r>
      <w:sdt>
        <w:sdtPr>
          <w:id w:val="17879294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Quý; </w:t>
      </w:r>
      <w:sdt>
        <w:sdtPr>
          <w:id w:val="1789545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Sự kiện; </w:t>
      </w:r>
      <w:sdt>
        <w:sdtPr>
          <w:id w:val="19980728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Đột xuất</w:t>
      </w:r>
    </w:p>
    <w:p w14:paraId="0338E0E3" w14:textId="77777777" w:rsidR="00916084" w:rsidRDefault="00581A99" w:rsidP="00EB5DB4">
      <w:pPr>
        <w:pStyle w:val="Heading1"/>
      </w:pPr>
      <w:r>
        <w:t>TỔNG HỢP ĐIỂM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993"/>
        <w:gridCol w:w="3008"/>
        <w:gridCol w:w="1151"/>
        <w:gridCol w:w="1417"/>
        <w:gridCol w:w="1381"/>
        <w:gridCol w:w="1394"/>
      </w:tblGrid>
      <w:tr w:rsidR="00CD45D4" w:rsidRPr="00CD45D4" w14:paraId="36829075" w14:textId="77777777" w:rsidTr="00086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vAlign w:val="center"/>
            <w:hideMark/>
          </w:tcPr>
          <w:p w14:paraId="3818062F" w14:textId="77777777" w:rsidR="00CD45D4" w:rsidRPr="00CD45D4" w:rsidRDefault="00CD45D4" w:rsidP="0008687E">
            <w:pPr>
              <w:tabs>
                <w:tab w:val="left" w:leader="dot" w:pos="9072"/>
              </w:tabs>
              <w:spacing w:after="0" w:line="312" w:lineRule="auto"/>
              <w:jc w:val="center"/>
            </w:pPr>
            <w:r w:rsidRPr="00CD45D4">
              <w:t>Cấu phần</w:t>
            </w:r>
          </w:p>
        </w:tc>
        <w:tc>
          <w:tcPr>
            <w:tcW w:w="1608" w:type="pct"/>
            <w:vAlign w:val="center"/>
            <w:hideMark/>
          </w:tcPr>
          <w:p w14:paraId="0CB208E1" w14:textId="77777777" w:rsidR="00CD45D4" w:rsidRPr="00CD45D4" w:rsidRDefault="00CD45D4" w:rsidP="0008687E">
            <w:pPr>
              <w:tabs>
                <w:tab w:val="left" w:leader="dot" w:pos="9072"/>
              </w:tabs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Nội dung</w:t>
            </w:r>
          </w:p>
        </w:tc>
        <w:tc>
          <w:tcPr>
            <w:tcW w:w="616" w:type="pct"/>
            <w:vAlign w:val="center"/>
            <w:hideMark/>
          </w:tcPr>
          <w:p w14:paraId="250B5504" w14:textId="77777777" w:rsidR="00CD45D4" w:rsidRPr="00CD45D4" w:rsidRDefault="00CD45D4" w:rsidP="0008687E">
            <w:pPr>
              <w:tabs>
                <w:tab w:val="left" w:leader="dot" w:pos="9072"/>
              </w:tabs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Điểm tối đa</w:t>
            </w:r>
          </w:p>
        </w:tc>
        <w:tc>
          <w:tcPr>
            <w:tcW w:w="758" w:type="pct"/>
            <w:vAlign w:val="center"/>
            <w:hideMark/>
          </w:tcPr>
          <w:p w14:paraId="3EC9338D" w14:textId="77777777" w:rsidR="00CD45D4" w:rsidRPr="00CD45D4" w:rsidRDefault="00CD45D4" w:rsidP="0008687E">
            <w:pPr>
              <w:tabs>
                <w:tab w:val="left" w:leader="dot" w:pos="9072"/>
              </w:tabs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Điểm hệ thống</w:t>
            </w:r>
          </w:p>
        </w:tc>
        <w:tc>
          <w:tcPr>
            <w:tcW w:w="739" w:type="pct"/>
            <w:vAlign w:val="center"/>
            <w:hideMark/>
          </w:tcPr>
          <w:p w14:paraId="47CB6B6F" w14:textId="77777777" w:rsidR="00CD45D4" w:rsidRPr="00CD45D4" w:rsidRDefault="00CD45D4" w:rsidP="0008687E">
            <w:pPr>
              <w:tabs>
                <w:tab w:val="left" w:leader="dot" w:pos="9072"/>
              </w:tabs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Điểm điều chỉnh</w:t>
            </w:r>
          </w:p>
        </w:tc>
        <w:tc>
          <w:tcPr>
            <w:tcW w:w="746" w:type="pct"/>
            <w:vAlign w:val="center"/>
            <w:hideMark/>
          </w:tcPr>
          <w:p w14:paraId="61E5588A" w14:textId="77777777" w:rsidR="00CD45D4" w:rsidRPr="00CD45D4" w:rsidRDefault="00CD45D4" w:rsidP="0008687E">
            <w:pPr>
              <w:tabs>
                <w:tab w:val="left" w:leader="dot" w:pos="9072"/>
              </w:tabs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Điểm chốt</w:t>
            </w:r>
          </w:p>
        </w:tc>
      </w:tr>
      <w:tr w:rsidR="00CD45D4" w:rsidRPr="00CD45D4" w14:paraId="771B1EE9" w14:textId="77777777" w:rsidTr="001C330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hideMark/>
          </w:tcPr>
          <w:p w14:paraId="49ECA8AD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</w:pPr>
            <w:r w:rsidRPr="00CD45D4">
              <w:t>I</w:t>
            </w:r>
          </w:p>
        </w:tc>
        <w:tc>
          <w:tcPr>
            <w:tcW w:w="1608" w:type="pct"/>
            <w:hideMark/>
          </w:tcPr>
          <w:p w14:paraId="170FDC54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Kỷ luật và Chuyên cần</w:t>
            </w:r>
          </w:p>
        </w:tc>
        <w:tc>
          <w:tcPr>
            <w:tcW w:w="616" w:type="pct"/>
            <w:hideMark/>
          </w:tcPr>
          <w:p w14:paraId="56843012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30</w:t>
            </w:r>
          </w:p>
        </w:tc>
        <w:tc>
          <w:tcPr>
            <w:tcW w:w="758" w:type="pct"/>
            <w:hideMark/>
          </w:tcPr>
          <w:p w14:paraId="28350D2A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…</w:t>
            </w:r>
          </w:p>
        </w:tc>
        <w:tc>
          <w:tcPr>
            <w:tcW w:w="739" w:type="pct"/>
            <w:hideMark/>
          </w:tcPr>
          <w:p w14:paraId="1646C9F2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…</w:t>
            </w:r>
          </w:p>
        </w:tc>
        <w:tc>
          <w:tcPr>
            <w:tcW w:w="746" w:type="pct"/>
            <w:hideMark/>
          </w:tcPr>
          <w:p w14:paraId="34BDF98B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…</w:t>
            </w:r>
          </w:p>
        </w:tc>
      </w:tr>
      <w:tr w:rsidR="00CD45D4" w:rsidRPr="00CD45D4" w14:paraId="6BDB05E7" w14:textId="77777777" w:rsidTr="001C330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hideMark/>
          </w:tcPr>
          <w:p w14:paraId="667DD38B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</w:pPr>
            <w:r w:rsidRPr="00CD45D4">
              <w:t>II</w:t>
            </w:r>
          </w:p>
        </w:tc>
        <w:tc>
          <w:tcPr>
            <w:tcW w:w="1608" w:type="pct"/>
            <w:hideMark/>
          </w:tcPr>
          <w:p w14:paraId="042961ED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Thái độ và Ý thức tổ chức</w:t>
            </w:r>
          </w:p>
        </w:tc>
        <w:tc>
          <w:tcPr>
            <w:tcW w:w="616" w:type="pct"/>
            <w:hideMark/>
          </w:tcPr>
          <w:p w14:paraId="429E8030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20</w:t>
            </w:r>
          </w:p>
        </w:tc>
        <w:tc>
          <w:tcPr>
            <w:tcW w:w="758" w:type="pct"/>
            <w:hideMark/>
          </w:tcPr>
          <w:p w14:paraId="55A88907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…</w:t>
            </w:r>
          </w:p>
        </w:tc>
        <w:tc>
          <w:tcPr>
            <w:tcW w:w="739" w:type="pct"/>
            <w:hideMark/>
          </w:tcPr>
          <w:p w14:paraId="3D9DB858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…</w:t>
            </w:r>
          </w:p>
        </w:tc>
        <w:tc>
          <w:tcPr>
            <w:tcW w:w="746" w:type="pct"/>
            <w:hideMark/>
          </w:tcPr>
          <w:p w14:paraId="66B5E9E6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…</w:t>
            </w:r>
          </w:p>
        </w:tc>
      </w:tr>
      <w:tr w:rsidR="00CD45D4" w:rsidRPr="00CD45D4" w14:paraId="0CC90E93" w14:textId="77777777" w:rsidTr="001C330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hideMark/>
          </w:tcPr>
          <w:p w14:paraId="4C7E5798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</w:pPr>
            <w:r w:rsidRPr="00CD45D4">
              <w:t>III-A</w:t>
            </w:r>
          </w:p>
        </w:tc>
        <w:tc>
          <w:tcPr>
            <w:tcW w:w="1608" w:type="pct"/>
            <w:hideMark/>
          </w:tcPr>
          <w:p w14:paraId="25F3329E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Hiệu suất chuyên môn dùng chung</w:t>
            </w:r>
          </w:p>
        </w:tc>
        <w:tc>
          <w:tcPr>
            <w:tcW w:w="616" w:type="pct"/>
            <w:hideMark/>
          </w:tcPr>
          <w:p w14:paraId="7DE9AD6A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30</w:t>
            </w:r>
          </w:p>
        </w:tc>
        <w:tc>
          <w:tcPr>
            <w:tcW w:w="758" w:type="pct"/>
            <w:hideMark/>
          </w:tcPr>
          <w:p w14:paraId="08AEA96E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…</w:t>
            </w:r>
          </w:p>
        </w:tc>
        <w:tc>
          <w:tcPr>
            <w:tcW w:w="739" w:type="pct"/>
            <w:hideMark/>
          </w:tcPr>
          <w:p w14:paraId="2FA6A66C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…</w:t>
            </w:r>
          </w:p>
        </w:tc>
        <w:tc>
          <w:tcPr>
            <w:tcW w:w="746" w:type="pct"/>
            <w:hideMark/>
          </w:tcPr>
          <w:p w14:paraId="274B3F53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…</w:t>
            </w:r>
          </w:p>
        </w:tc>
      </w:tr>
      <w:tr w:rsidR="00CD45D4" w:rsidRPr="00CD45D4" w14:paraId="1D770177" w14:textId="77777777" w:rsidTr="001C330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hideMark/>
          </w:tcPr>
          <w:p w14:paraId="1840D274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</w:pPr>
            <w:r w:rsidRPr="00CD45D4">
              <w:t>III-B</w:t>
            </w:r>
          </w:p>
        </w:tc>
        <w:tc>
          <w:tcPr>
            <w:tcW w:w="1608" w:type="pct"/>
            <w:hideMark/>
          </w:tcPr>
          <w:p w14:paraId="09D676B3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Hiệu suất đặc thù theo Ban/Tổ</w:t>
            </w:r>
          </w:p>
        </w:tc>
        <w:tc>
          <w:tcPr>
            <w:tcW w:w="616" w:type="pct"/>
            <w:hideMark/>
          </w:tcPr>
          <w:p w14:paraId="03945A3E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20</w:t>
            </w:r>
          </w:p>
        </w:tc>
        <w:tc>
          <w:tcPr>
            <w:tcW w:w="758" w:type="pct"/>
            <w:hideMark/>
          </w:tcPr>
          <w:p w14:paraId="6D56AC40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…</w:t>
            </w:r>
          </w:p>
        </w:tc>
        <w:tc>
          <w:tcPr>
            <w:tcW w:w="739" w:type="pct"/>
            <w:hideMark/>
          </w:tcPr>
          <w:p w14:paraId="311B0824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…</w:t>
            </w:r>
          </w:p>
        </w:tc>
        <w:tc>
          <w:tcPr>
            <w:tcW w:w="746" w:type="pct"/>
            <w:hideMark/>
          </w:tcPr>
          <w:p w14:paraId="75140E56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…</w:t>
            </w:r>
          </w:p>
        </w:tc>
      </w:tr>
      <w:tr w:rsidR="00CD45D4" w:rsidRPr="00CD45D4" w14:paraId="59A82772" w14:textId="77777777" w:rsidTr="001C330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hideMark/>
          </w:tcPr>
          <w:p w14:paraId="797FEE65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</w:pPr>
          </w:p>
        </w:tc>
        <w:tc>
          <w:tcPr>
            <w:tcW w:w="1608" w:type="pct"/>
            <w:hideMark/>
          </w:tcPr>
          <w:p w14:paraId="3BE9936D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rPr>
                <w:b/>
              </w:rPr>
              <w:t>Tổng điểm KPI</w:t>
            </w:r>
          </w:p>
        </w:tc>
        <w:tc>
          <w:tcPr>
            <w:tcW w:w="616" w:type="pct"/>
            <w:hideMark/>
          </w:tcPr>
          <w:p w14:paraId="0AC98475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rPr>
                <w:b/>
              </w:rPr>
              <w:t>100</w:t>
            </w:r>
          </w:p>
        </w:tc>
        <w:tc>
          <w:tcPr>
            <w:tcW w:w="758" w:type="pct"/>
            <w:hideMark/>
          </w:tcPr>
          <w:p w14:paraId="6FEB3765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9" w:type="pct"/>
            <w:hideMark/>
          </w:tcPr>
          <w:p w14:paraId="2DB9150E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46" w:type="pct"/>
            <w:hideMark/>
          </w:tcPr>
          <w:p w14:paraId="30697B33" w14:textId="77777777" w:rsidR="00CD45D4" w:rsidRPr="00CD45D4" w:rsidRDefault="00B36EFE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..</w:t>
            </w:r>
            <w:r w:rsidR="00CD45D4" w:rsidRPr="00CD45D4">
              <w:rPr>
                <w:b/>
              </w:rPr>
              <w:t>…/100</w:t>
            </w:r>
          </w:p>
        </w:tc>
      </w:tr>
    </w:tbl>
    <w:p w14:paraId="22FE2B0A" w14:textId="77777777" w:rsidR="00D50FE7" w:rsidRDefault="00D50FE7" w:rsidP="00D50FE7">
      <w:pPr>
        <w:tabs>
          <w:tab w:val="left" w:leader="dot" w:pos="9072"/>
        </w:tabs>
      </w:pPr>
    </w:p>
    <w:p w14:paraId="0BC5E452" w14:textId="77777777" w:rsidR="001C3301" w:rsidRDefault="001C3301" w:rsidP="00D50FE7">
      <w:pPr>
        <w:tabs>
          <w:tab w:val="left" w:leader="dot" w:pos="9072"/>
        </w:tabs>
      </w:pPr>
    </w:p>
    <w:p w14:paraId="41D4CE6B" w14:textId="77777777" w:rsidR="001C3301" w:rsidRDefault="001C3301" w:rsidP="003F4F90">
      <w:pPr>
        <w:ind w:firstLine="709"/>
      </w:pPr>
      <w:r>
        <w:lastRenderedPageBreak/>
        <w:t>Xếp loại đề xuất:</w:t>
      </w:r>
    </w:p>
    <w:tbl>
      <w:tblPr>
        <w:tblStyle w:val="TableGrid"/>
        <w:tblW w:w="0" w:type="auto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75"/>
        <w:gridCol w:w="3549"/>
      </w:tblGrid>
      <w:tr w:rsidR="00B82119" w:rsidRPr="00B82119" w14:paraId="108A8A3A" w14:textId="77777777" w:rsidTr="00516535">
        <w:tc>
          <w:tcPr>
            <w:tcW w:w="1275" w:type="dxa"/>
            <w:vAlign w:val="center"/>
          </w:tcPr>
          <w:p w14:paraId="1BFFB44B" w14:textId="77777777" w:rsidR="00B82119" w:rsidRPr="00B82119" w:rsidRDefault="00000000" w:rsidP="004225DF">
            <w:pPr>
              <w:spacing w:after="0"/>
              <w:jc w:val="center"/>
            </w:pPr>
            <w:sdt>
              <w:sdtPr>
                <w:id w:val="1844516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21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0" w:type="auto"/>
            <w:vAlign w:val="center"/>
          </w:tcPr>
          <w:p w14:paraId="3BB4576B" w14:textId="77777777" w:rsidR="00B82119" w:rsidRPr="00B82119" w:rsidRDefault="00B82119" w:rsidP="004225DF">
            <w:pPr>
              <w:spacing w:after="0"/>
              <w:jc w:val="left"/>
            </w:pPr>
            <w:r w:rsidRPr="00B82119">
              <w:t>Xuất sắc — 90–100</w:t>
            </w:r>
          </w:p>
        </w:tc>
      </w:tr>
      <w:tr w:rsidR="00B82119" w:rsidRPr="00B82119" w14:paraId="26E23205" w14:textId="77777777" w:rsidTr="00516535">
        <w:tc>
          <w:tcPr>
            <w:tcW w:w="1275" w:type="dxa"/>
            <w:vAlign w:val="center"/>
          </w:tcPr>
          <w:p w14:paraId="2DE58B31" w14:textId="77777777" w:rsidR="00B82119" w:rsidRPr="00B82119" w:rsidRDefault="00000000" w:rsidP="004225DF">
            <w:pPr>
              <w:spacing w:after="0"/>
              <w:jc w:val="center"/>
            </w:pPr>
            <w:sdt>
              <w:sdtPr>
                <w:id w:val="-103172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2119" w:rsidRPr="00F81EF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0" w:type="auto"/>
            <w:vAlign w:val="center"/>
          </w:tcPr>
          <w:p w14:paraId="5A19B283" w14:textId="77777777" w:rsidR="00B82119" w:rsidRPr="00B82119" w:rsidRDefault="00B82119" w:rsidP="004225DF">
            <w:pPr>
              <w:spacing w:after="0"/>
              <w:jc w:val="left"/>
            </w:pPr>
            <w:r w:rsidRPr="00B82119">
              <w:t>Tốt — 80 đến dưới 90</w:t>
            </w:r>
          </w:p>
        </w:tc>
      </w:tr>
      <w:tr w:rsidR="00B82119" w:rsidRPr="00B82119" w14:paraId="719488D0" w14:textId="77777777" w:rsidTr="00516535">
        <w:tc>
          <w:tcPr>
            <w:tcW w:w="1275" w:type="dxa"/>
            <w:vAlign w:val="center"/>
          </w:tcPr>
          <w:p w14:paraId="4EA5A8E8" w14:textId="77777777" w:rsidR="00B82119" w:rsidRPr="00B82119" w:rsidRDefault="00000000" w:rsidP="004225DF">
            <w:pPr>
              <w:spacing w:after="0"/>
              <w:jc w:val="center"/>
            </w:pPr>
            <w:sdt>
              <w:sdtPr>
                <w:id w:val="955065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2119" w:rsidRPr="00F81EF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0" w:type="auto"/>
            <w:vAlign w:val="center"/>
          </w:tcPr>
          <w:p w14:paraId="444DA3DF" w14:textId="77777777" w:rsidR="00B82119" w:rsidRPr="00B82119" w:rsidRDefault="00B82119" w:rsidP="004225DF">
            <w:pPr>
              <w:spacing w:after="0"/>
              <w:jc w:val="left"/>
            </w:pPr>
            <w:r w:rsidRPr="00B82119">
              <w:t>Đạt — 65 đến dưới 80</w:t>
            </w:r>
          </w:p>
        </w:tc>
      </w:tr>
      <w:tr w:rsidR="00B82119" w:rsidRPr="00B82119" w14:paraId="161909CF" w14:textId="77777777" w:rsidTr="00516535">
        <w:tc>
          <w:tcPr>
            <w:tcW w:w="1275" w:type="dxa"/>
            <w:vAlign w:val="center"/>
          </w:tcPr>
          <w:p w14:paraId="6A51757E" w14:textId="77777777" w:rsidR="00B82119" w:rsidRPr="00B82119" w:rsidRDefault="00000000" w:rsidP="004225DF">
            <w:pPr>
              <w:spacing w:after="0"/>
              <w:jc w:val="center"/>
            </w:pPr>
            <w:sdt>
              <w:sdtPr>
                <w:id w:val="1159575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2119" w:rsidRPr="00F81EF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0" w:type="auto"/>
            <w:vAlign w:val="center"/>
          </w:tcPr>
          <w:p w14:paraId="52154C32" w14:textId="77777777" w:rsidR="00B82119" w:rsidRPr="00B82119" w:rsidRDefault="00B82119" w:rsidP="004225DF">
            <w:pPr>
              <w:spacing w:after="0"/>
              <w:jc w:val="left"/>
            </w:pPr>
            <w:r w:rsidRPr="00B82119">
              <w:t>Cần cải thiện — 50 đến dưới 65</w:t>
            </w:r>
          </w:p>
        </w:tc>
      </w:tr>
      <w:tr w:rsidR="00B82119" w:rsidRPr="00B82119" w14:paraId="2BDCF2A0" w14:textId="77777777" w:rsidTr="00516535">
        <w:tc>
          <w:tcPr>
            <w:tcW w:w="1275" w:type="dxa"/>
            <w:vAlign w:val="center"/>
          </w:tcPr>
          <w:p w14:paraId="599A1666" w14:textId="77777777" w:rsidR="00B82119" w:rsidRPr="00B82119" w:rsidRDefault="00000000" w:rsidP="004225DF">
            <w:pPr>
              <w:spacing w:after="0"/>
              <w:jc w:val="center"/>
              <w:rPr>
                <w:rFonts w:asciiTheme="minorHAnsi" w:hAnsiTheme="minorHAnsi" w:cs="Segoe UI Symbol"/>
              </w:rPr>
            </w:pPr>
            <w:sdt>
              <w:sdtPr>
                <w:id w:val="-1153136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2119" w:rsidRPr="00F81EF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0" w:type="auto"/>
            <w:vAlign w:val="center"/>
          </w:tcPr>
          <w:p w14:paraId="075A3CD9" w14:textId="77777777" w:rsidR="00B82119" w:rsidRPr="00B82119" w:rsidRDefault="00B82119" w:rsidP="004225DF">
            <w:pPr>
              <w:spacing w:after="0"/>
              <w:jc w:val="left"/>
            </w:pPr>
            <w:r w:rsidRPr="00B82119">
              <w:t>Không đạt — dưới 50</w:t>
            </w:r>
          </w:p>
        </w:tc>
      </w:tr>
    </w:tbl>
    <w:p w14:paraId="5654BAE4" w14:textId="77777777" w:rsidR="004225DF" w:rsidRDefault="004225DF" w:rsidP="004225DF">
      <w:pPr>
        <w:pStyle w:val="Heading1"/>
      </w:pPr>
      <w:r>
        <w:t>ĐIỀU KIỆN CHẶN XẾP LOẠI</w:t>
      </w:r>
    </w:p>
    <w:tbl>
      <w:tblPr>
        <w:tblStyle w:val="GridTable1Light"/>
        <w:tblW w:w="9349" w:type="dxa"/>
        <w:tblLook w:val="04A0" w:firstRow="1" w:lastRow="0" w:firstColumn="1" w:lastColumn="0" w:noHBand="0" w:noVBand="1"/>
      </w:tblPr>
      <w:tblGrid>
        <w:gridCol w:w="3114"/>
        <w:gridCol w:w="1523"/>
        <w:gridCol w:w="2588"/>
        <w:gridCol w:w="2124"/>
      </w:tblGrid>
      <w:tr w:rsidR="003F6FE1" w:rsidRPr="004225DF" w14:paraId="41D27F82" w14:textId="77777777" w:rsidTr="00086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  <w:hideMark/>
          </w:tcPr>
          <w:p w14:paraId="0B92A3B5" w14:textId="77777777" w:rsidR="003F6FE1" w:rsidRPr="004225DF" w:rsidRDefault="003F6FE1" w:rsidP="0008687E">
            <w:pPr>
              <w:spacing w:after="0" w:line="312" w:lineRule="auto"/>
              <w:jc w:val="center"/>
            </w:pPr>
            <w:r w:rsidRPr="004225DF">
              <w:t>Điều kiện chặn</w:t>
            </w:r>
          </w:p>
        </w:tc>
        <w:tc>
          <w:tcPr>
            <w:tcW w:w="1523" w:type="dxa"/>
            <w:vAlign w:val="center"/>
            <w:hideMark/>
          </w:tcPr>
          <w:p w14:paraId="139F194B" w14:textId="77777777" w:rsidR="003F6FE1" w:rsidRPr="004225DF" w:rsidRDefault="003F6FE1" w:rsidP="0008687E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Có/Không</w:t>
            </w:r>
          </w:p>
        </w:tc>
        <w:tc>
          <w:tcPr>
            <w:tcW w:w="2588" w:type="dxa"/>
            <w:vAlign w:val="center"/>
            <w:hideMark/>
          </w:tcPr>
          <w:p w14:paraId="599A111C" w14:textId="77777777" w:rsidR="003F6FE1" w:rsidRPr="004225DF" w:rsidRDefault="003F6FE1" w:rsidP="0008687E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Ảnh hưởng đến xếp loại</w:t>
            </w:r>
          </w:p>
        </w:tc>
        <w:tc>
          <w:tcPr>
            <w:tcW w:w="2124" w:type="dxa"/>
            <w:vAlign w:val="center"/>
            <w:hideMark/>
          </w:tcPr>
          <w:p w14:paraId="068F483A" w14:textId="77777777" w:rsidR="003F6FE1" w:rsidRPr="004225DF" w:rsidRDefault="003F6FE1" w:rsidP="0008687E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Minh chứng</w:t>
            </w:r>
          </w:p>
        </w:tc>
      </w:tr>
      <w:tr w:rsidR="003F6FE1" w:rsidRPr="004225DF" w14:paraId="1835E70B" w14:textId="77777777" w:rsidTr="0008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  <w:hideMark/>
          </w:tcPr>
          <w:p w14:paraId="43727F09" w14:textId="77777777" w:rsidR="003F6FE1" w:rsidRPr="00516535" w:rsidRDefault="003F6FE1" w:rsidP="00E65DD1">
            <w:pPr>
              <w:spacing w:after="0" w:line="312" w:lineRule="auto"/>
              <w:jc w:val="center"/>
              <w:rPr>
                <w:b w:val="0"/>
                <w:bCs w:val="0"/>
              </w:rPr>
            </w:pPr>
            <w:r w:rsidRPr="00516535">
              <w:rPr>
                <w:b w:val="0"/>
                <w:bCs w:val="0"/>
              </w:rPr>
              <w:t>Có vắng không phép trong kỳ</w:t>
            </w:r>
          </w:p>
        </w:tc>
        <w:tc>
          <w:tcPr>
            <w:tcW w:w="1523" w:type="dxa"/>
            <w:vAlign w:val="center"/>
            <w:hideMark/>
          </w:tcPr>
          <w:p w14:paraId="1A8049D3" w14:textId="77777777" w:rsidR="003F6FE1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957563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8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F6FE1">
              <w:t xml:space="preserve"> </w:t>
            </w:r>
            <w:r w:rsidR="003F6FE1" w:rsidRPr="004225DF">
              <w:t>Có</w:t>
            </w:r>
          </w:p>
          <w:p w14:paraId="469CD70E" w14:textId="77777777" w:rsidR="003F6FE1" w:rsidRPr="004225DF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564147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6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F6FE1">
              <w:t xml:space="preserve"> </w:t>
            </w:r>
            <w:r w:rsidR="003F6FE1" w:rsidRPr="004225DF">
              <w:t>Không</w:t>
            </w:r>
          </w:p>
        </w:tc>
        <w:tc>
          <w:tcPr>
            <w:tcW w:w="2588" w:type="dxa"/>
            <w:vAlign w:val="center"/>
            <w:hideMark/>
          </w:tcPr>
          <w:p w14:paraId="09F2FECB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Không xếp loại Xuất sắc</w:t>
            </w:r>
          </w:p>
        </w:tc>
        <w:tc>
          <w:tcPr>
            <w:tcW w:w="2124" w:type="dxa"/>
            <w:vAlign w:val="center"/>
            <w:hideMark/>
          </w:tcPr>
          <w:p w14:paraId="4A2568E5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…</w:t>
            </w:r>
          </w:p>
        </w:tc>
      </w:tr>
      <w:tr w:rsidR="003F6FE1" w:rsidRPr="004225DF" w14:paraId="14BE2B51" w14:textId="77777777" w:rsidTr="0008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  <w:hideMark/>
          </w:tcPr>
          <w:p w14:paraId="66ED6045" w14:textId="77777777" w:rsidR="003F6FE1" w:rsidRPr="00516535" w:rsidRDefault="003F6FE1" w:rsidP="00E65DD1">
            <w:pPr>
              <w:spacing w:after="0" w:line="312" w:lineRule="auto"/>
              <w:jc w:val="center"/>
              <w:rPr>
                <w:b w:val="0"/>
                <w:bCs w:val="0"/>
              </w:rPr>
            </w:pPr>
            <w:r w:rsidRPr="00516535">
              <w:rPr>
                <w:b w:val="0"/>
                <w:bCs w:val="0"/>
              </w:rPr>
              <w:t>Tỷ lệ chuyên cần dưới 80%</w:t>
            </w:r>
          </w:p>
        </w:tc>
        <w:tc>
          <w:tcPr>
            <w:tcW w:w="1523" w:type="dxa"/>
            <w:vAlign w:val="center"/>
            <w:hideMark/>
          </w:tcPr>
          <w:p w14:paraId="3B9317A6" w14:textId="77777777" w:rsidR="00E65DD1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936327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5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65DD1">
              <w:t xml:space="preserve"> </w:t>
            </w:r>
            <w:r w:rsidR="00E65DD1" w:rsidRPr="004225DF">
              <w:t>Có</w:t>
            </w:r>
          </w:p>
          <w:p w14:paraId="14FF1A51" w14:textId="77777777" w:rsidR="003F6FE1" w:rsidRPr="004225DF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555276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5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65DD1">
              <w:t xml:space="preserve"> </w:t>
            </w:r>
            <w:r w:rsidR="00E65DD1" w:rsidRPr="004225DF">
              <w:t>Không</w:t>
            </w:r>
          </w:p>
        </w:tc>
        <w:tc>
          <w:tcPr>
            <w:tcW w:w="2588" w:type="dxa"/>
            <w:vAlign w:val="center"/>
            <w:hideMark/>
          </w:tcPr>
          <w:p w14:paraId="19A15531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Không xếp loại Tốt trở lên</w:t>
            </w:r>
          </w:p>
        </w:tc>
        <w:tc>
          <w:tcPr>
            <w:tcW w:w="2124" w:type="dxa"/>
            <w:vAlign w:val="center"/>
            <w:hideMark/>
          </w:tcPr>
          <w:p w14:paraId="5D4E0261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…</w:t>
            </w:r>
          </w:p>
        </w:tc>
      </w:tr>
      <w:tr w:rsidR="003F6FE1" w:rsidRPr="004225DF" w14:paraId="0ECEBC8D" w14:textId="77777777" w:rsidTr="0008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  <w:hideMark/>
          </w:tcPr>
          <w:p w14:paraId="5E90815D" w14:textId="77777777" w:rsidR="003F6FE1" w:rsidRPr="00516535" w:rsidRDefault="003F6FE1" w:rsidP="00E65DD1">
            <w:pPr>
              <w:spacing w:after="0" w:line="312" w:lineRule="auto"/>
              <w:jc w:val="center"/>
              <w:rPr>
                <w:b w:val="0"/>
                <w:bCs w:val="0"/>
              </w:rPr>
            </w:pPr>
            <w:r w:rsidRPr="00516535">
              <w:rPr>
                <w:b w:val="0"/>
                <w:bCs w:val="0"/>
              </w:rPr>
              <w:t>Có nhiệm vụ không hoàn thành</w:t>
            </w:r>
          </w:p>
        </w:tc>
        <w:tc>
          <w:tcPr>
            <w:tcW w:w="1523" w:type="dxa"/>
            <w:vAlign w:val="center"/>
            <w:hideMark/>
          </w:tcPr>
          <w:p w14:paraId="68BFBCCD" w14:textId="77777777" w:rsidR="00E65DD1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485473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5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65DD1">
              <w:t xml:space="preserve"> </w:t>
            </w:r>
            <w:r w:rsidR="00E65DD1" w:rsidRPr="004225DF">
              <w:t>Có</w:t>
            </w:r>
          </w:p>
          <w:p w14:paraId="1EBAF385" w14:textId="77777777" w:rsidR="003F6FE1" w:rsidRPr="004225DF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510369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5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65DD1">
              <w:t xml:space="preserve"> </w:t>
            </w:r>
            <w:r w:rsidR="00E65DD1" w:rsidRPr="004225DF">
              <w:t>Không</w:t>
            </w:r>
          </w:p>
        </w:tc>
        <w:tc>
          <w:tcPr>
            <w:tcW w:w="2588" w:type="dxa"/>
            <w:vAlign w:val="center"/>
            <w:hideMark/>
          </w:tcPr>
          <w:p w14:paraId="051CF024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Không xếp loại Xuất sắc</w:t>
            </w:r>
          </w:p>
        </w:tc>
        <w:tc>
          <w:tcPr>
            <w:tcW w:w="2124" w:type="dxa"/>
            <w:vAlign w:val="center"/>
            <w:hideMark/>
          </w:tcPr>
          <w:p w14:paraId="423538BF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…</w:t>
            </w:r>
          </w:p>
        </w:tc>
      </w:tr>
      <w:tr w:rsidR="003F6FE1" w:rsidRPr="004225DF" w14:paraId="60C76C6D" w14:textId="77777777" w:rsidTr="0008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  <w:hideMark/>
          </w:tcPr>
          <w:p w14:paraId="2C241370" w14:textId="77777777" w:rsidR="003F6FE1" w:rsidRPr="00516535" w:rsidRDefault="003F6FE1" w:rsidP="00E65DD1">
            <w:pPr>
              <w:spacing w:after="0" w:line="312" w:lineRule="auto"/>
              <w:jc w:val="center"/>
              <w:rPr>
                <w:b w:val="0"/>
                <w:bCs w:val="0"/>
              </w:rPr>
            </w:pPr>
            <w:r w:rsidRPr="00516535">
              <w:rPr>
                <w:b w:val="0"/>
                <w:bCs w:val="0"/>
              </w:rPr>
              <w:t>Trễ hạn/phản hồi chậm lặp lại</w:t>
            </w:r>
          </w:p>
        </w:tc>
        <w:tc>
          <w:tcPr>
            <w:tcW w:w="1523" w:type="dxa"/>
            <w:vAlign w:val="center"/>
            <w:hideMark/>
          </w:tcPr>
          <w:p w14:paraId="7F0A7B96" w14:textId="77777777" w:rsidR="00E65DD1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215969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5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65DD1">
              <w:t xml:space="preserve"> </w:t>
            </w:r>
            <w:r w:rsidR="00E65DD1" w:rsidRPr="004225DF">
              <w:t>Có</w:t>
            </w:r>
          </w:p>
          <w:p w14:paraId="503429C5" w14:textId="77777777" w:rsidR="003F6FE1" w:rsidRPr="004225DF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266847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5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65DD1">
              <w:t xml:space="preserve"> </w:t>
            </w:r>
            <w:r w:rsidR="00E65DD1" w:rsidRPr="004225DF">
              <w:t>Không</w:t>
            </w:r>
          </w:p>
        </w:tc>
        <w:tc>
          <w:tcPr>
            <w:tcW w:w="2588" w:type="dxa"/>
            <w:vAlign w:val="center"/>
            <w:hideMark/>
          </w:tcPr>
          <w:p w14:paraId="7C334334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Xếp loại tối đa: Đạt</w:t>
            </w:r>
          </w:p>
        </w:tc>
        <w:tc>
          <w:tcPr>
            <w:tcW w:w="2124" w:type="dxa"/>
            <w:vAlign w:val="center"/>
            <w:hideMark/>
          </w:tcPr>
          <w:p w14:paraId="55A61D85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…</w:t>
            </w:r>
          </w:p>
        </w:tc>
      </w:tr>
      <w:tr w:rsidR="003F6FE1" w:rsidRPr="004225DF" w14:paraId="1C83AD60" w14:textId="77777777" w:rsidTr="0008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  <w:hideMark/>
          </w:tcPr>
          <w:p w14:paraId="5D978E21" w14:textId="77777777" w:rsidR="003F6FE1" w:rsidRPr="00516535" w:rsidRDefault="003F6FE1" w:rsidP="00E65DD1">
            <w:pPr>
              <w:spacing w:after="0" w:line="312" w:lineRule="auto"/>
              <w:jc w:val="center"/>
              <w:rPr>
                <w:b w:val="0"/>
                <w:bCs w:val="0"/>
              </w:rPr>
            </w:pPr>
            <w:r w:rsidRPr="00516535">
              <w:rPr>
                <w:b w:val="0"/>
                <w:bCs w:val="0"/>
              </w:rPr>
              <w:t>Có cảnh cáo nội bộ trong kỳ</w:t>
            </w:r>
          </w:p>
        </w:tc>
        <w:tc>
          <w:tcPr>
            <w:tcW w:w="1523" w:type="dxa"/>
            <w:vAlign w:val="center"/>
            <w:hideMark/>
          </w:tcPr>
          <w:p w14:paraId="1A345D7C" w14:textId="77777777" w:rsidR="00E65DD1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142730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5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65DD1">
              <w:t xml:space="preserve"> </w:t>
            </w:r>
            <w:r w:rsidR="00E65DD1" w:rsidRPr="004225DF">
              <w:t>Có</w:t>
            </w:r>
          </w:p>
          <w:p w14:paraId="65F31B30" w14:textId="77777777" w:rsidR="003F6FE1" w:rsidRPr="004225DF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223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5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65DD1">
              <w:t xml:space="preserve"> </w:t>
            </w:r>
            <w:r w:rsidR="00E65DD1" w:rsidRPr="004225DF">
              <w:t>Không</w:t>
            </w:r>
          </w:p>
        </w:tc>
        <w:tc>
          <w:tcPr>
            <w:tcW w:w="2588" w:type="dxa"/>
            <w:vAlign w:val="center"/>
            <w:hideMark/>
          </w:tcPr>
          <w:p w14:paraId="3A66E2AB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Xếp loại tối đa: Cần cải thiện</w:t>
            </w:r>
          </w:p>
        </w:tc>
        <w:tc>
          <w:tcPr>
            <w:tcW w:w="2124" w:type="dxa"/>
            <w:vAlign w:val="center"/>
            <w:hideMark/>
          </w:tcPr>
          <w:p w14:paraId="181298FC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…</w:t>
            </w:r>
          </w:p>
        </w:tc>
      </w:tr>
      <w:tr w:rsidR="003F6FE1" w:rsidRPr="004225DF" w14:paraId="53AA78DE" w14:textId="77777777" w:rsidTr="0008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  <w:hideMark/>
          </w:tcPr>
          <w:p w14:paraId="029F0DB3" w14:textId="77777777" w:rsidR="003F6FE1" w:rsidRPr="00516535" w:rsidRDefault="003F6FE1" w:rsidP="00E65DD1">
            <w:pPr>
              <w:spacing w:after="0" w:line="312" w:lineRule="auto"/>
              <w:jc w:val="center"/>
              <w:rPr>
                <w:b w:val="0"/>
                <w:bCs w:val="0"/>
              </w:rPr>
            </w:pPr>
            <w:r w:rsidRPr="00516535">
              <w:rPr>
                <w:b w:val="0"/>
                <w:bCs w:val="0"/>
              </w:rPr>
              <w:t>Vi phạm bảo mật, tài chính, tài sản, uy tín tổ chức</w:t>
            </w:r>
          </w:p>
        </w:tc>
        <w:tc>
          <w:tcPr>
            <w:tcW w:w="1523" w:type="dxa"/>
            <w:vAlign w:val="center"/>
            <w:hideMark/>
          </w:tcPr>
          <w:p w14:paraId="2ADD4CFE" w14:textId="77777777" w:rsidR="00E65DD1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787358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5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65DD1">
              <w:t xml:space="preserve"> </w:t>
            </w:r>
            <w:r w:rsidR="00E65DD1" w:rsidRPr="004225DF">
              <w:t>Có</w:t>
            </w:r>
          </w:p>
          <w:p w14:paraId="06DF7243" w14:textId="77777777" w:rsidR="003F6FE1" w:rsidRPr="004225DF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623589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5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65DD1">
              <w:t xml:space="preserve"> </w:t>
            </w:r>
            <w:r w:rsidR="00E65DD1" w:rsidRPr="004225DF">
              <w:t>Không</w:t>
            </w:r>
          </w:p>
        </w:tc>
        <w:tc>
          <w:tcPr>
            <w:tcW w:w="2588" w:type="dxa"/>
            <w:vAlign w:val="center"/>
            <w:hideMark/>
          </w:tcPr>
          <w:p w14:paraId="452F317B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Xếp loại Không đạt / chuyển xử lý kỷ luật</w:t>
            </w:r>
          </w:p>
        </w:tc>
        <w:tc>
          <w:tcPr>
            <w:tcW w:w="2124" w:type="dxa"/>
            <w:vAlign w:val="center"/>
            <w:hideMark/>
          </w:tcPr>
          <w:p w14:paraId="3E8A1DEA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…</w:t>
            </w:r>
          </w:p>
        </w:tc>
      </w:tr>
    </w:tbl>
    <w:p w14:paraId="4DEBB4D7" w14:textId="77777777" w:rsidR="004225DF" w:rsidRDefault="004225DF" w:rsidP="004225DF">
      <w:pPr>
        <w:pStyle w:val="Heading1"/>
      </w:pPr>
      <w:r>
        <w:t>NHẬN XÉT ĐÁNH GIÁ</w:t>
      </w:r>
    </w:p>
    <w:p w14:paraId="66856DED" w14:textId="77777777" w:rsidR="004225DF" w:rsidRDefault="004225DF" w:rsidP="004225DF">
      <w:pPr>
        <w:pStyle w:val="Heading2"/>
      </w:pPr>
      <w:r>
        <w:t>Điểm mạnh</w:t>
      </w:r>
    </w:p>
    <w:p w14:paraId="27D7046D" w14:textId="77777777" w:rsidR="00B74E10" w:rsidRDefault="00B74E10" w:rsidP="00B74E10">
      <w:pPr>
        <w:tabs>
          <w:tab w:val="left" w:leader="dot" w:pos="9072"/>
        </w:tabs>
      </w:pPr>
      <w:r>
        <w:tab/>
      </w:r>
    </w:p>
    <w:p w14:paraId="7ED18F94" w14:textId="77777777" w:rsidR="00B74E10" w:rsidRDefault="00B74E10" w:rsidP="00B74E10">
      <w:pPr>
        <w:tabs>
          <w:tab w:val="left" w:leader="dot" w:pos="9072"/>
        </w:tabs>
      </w:pPr>
      <w:r>
        <w:tab/>
      </w:r>
    </w:p>
    <w:p w14:paraId="487E13A1" w14:textId="77777777" w:rsidR="004225DF" w:rsidRDefault="00B74E10" w:rsidP="00B74E10">
      <w:pPr>
        <w:tabs>
          <w:tab w:val="left" w:leader="dot" w:pos="9072"/>
        </w:tabs>
      </w:pPr>
      <w:r>
        <w:tab/>
      </w:r>
    </w:p>
    <w:p w14:paraId="27C3F2DD" w14:textId="77777777" w:rsidR="004225DF" w:rsidRDefault="004225DF" w:rsidP="004225DF">
      <w:pPr>
        <w:pStyle w:val="Heading2"/>
      </w:pPr>
      <w:r>
        <w:t>Hạn chế cải thiện</w:t>
      </w:r>
    </w:p>
    <w:p w14:paraId="2348C6ED" w14:textId="77777777" w:rsidR="00B74E10" w:rsidRDefault="00B74E10" w:rsidP="00B74E10">
      <w:pPr>
        <w:tabs>
          <w:tab w:val="left" w:leader="dot" w:pos="9072"/>
        </w:tabs>
      </w:pPr>
      <w:r>
        <w:tab/>
      </w:r>
    </w:p>
    <w:p w14:paraId="3A04463E" w14:textId="77777777" w:rsidR="00B74E10" w:rsidRDefault="00B74E10" w:rsidP="00B74E10">
      <w:pPr>
        <w:tabs>
          <w:tab w:val="left" w:leader="dot" w:pos="9072"/>
        </w:tabs>
      </w:pPr>
      <w:r>
        <w:tab/>
      </w:r>
    </w:p>
    <w:p w14:paraId="510791B0" w14:textId="77777777" w:rsidR="00B74E10" w:rsidRPr="00B74E10" w:rsidRDefault="00B74E10" w:rsidP="00B74E10">
      <w:pPr>
        <w:tabs>
          <w:tab w:val="left" w:leader="dot" w:pos="9072"/>
        </w:tabs>
      </w:pPr>
      <w:r>
        <w:tab/>
      </w:r>
    </w:p>
    <w:p w14:paraId="2A6CEC9F" w14:textId="77777777" w:rsidR="004225DF" w:rsidRDefault="004225DF" w:rsidP="004225DF">
      <w:pPr>
        <w:pStyle w:val="Heading2"/>
      </w:pPr>
      <w:r>
        <w:lastRenderedPageBreak/>
        <w:t>Đề xuất phân công/khen thưởng/hỗ trợ: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5842"/>
      </w:tblGrid>
      <w:tr w:rsidR="00B74E10" w:rsidRPr="00310059" w14:paraId="49DEA54D" w14:textId="77777777" w:rsidTr="0008687E">
        <w:trPr>
          <w:jc w:val="center"/>
        </w:trPr>
        <w:sdt>
          <w:sdtPr>
            <w:id w:val="-310093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</w:tcPr>
              <w:p w14:paraId="2FBE67E1" w14:textId="77777777" w:rsidR="00B74E10" w:rsidRPr="00310059" w:rsidRDefault="00B74E10" w:rsidP="00E65DD1">
                <w:pPr>
                  <w:spacing w:after="0" w:line="312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14:paraId="36A3ED98" w14:textId="77777777" w:rsidR="00B74E10" w:rsidRPr="00310059" w:rsidRDefault="00B74E10" w:rsidP="0008687E">
            <w:pPr>
              <w:spacing w:after="0" w:line="312" w:lineRule="auto"/>
              <w:jc w:val="left"/>
            </w:pPr>
            <w:r w:rsidRPr="00310059">
              <w:t>Tiếp tục duy trì nhiệm vụ hiện tại</w:t>
            </w:r>
          </w:p>
        </w:tc>
      </w:tr>
      <w:tr w:rsidR="00B74E10" w:rsidRPr="00310059" w14:paraId="45ACCDBA" w14:textId="77777777" w:rsidTr="0008687E">
        <w:trPr>
          <w:jc w:val="center"/>
        </w:trPr>
        <w:sdt>
          <w:sdtPr>
            <w:id w:val="-487406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</w:tcPr>
              <w:p w14:paraId="7D7866F1" w14:textId="77777777" w:rsidR="00B74E10" w:rsidRPr="00310059" w:rsidRDefault="00B74E10" w:rsidP="00E65DD1">
                <w:pPr>
                  <w:spacing w:after="0" w:line="312" w:lineRule="auto"/>
                  <w:jc w:val="center"/>
                </w:pPr>
                <w:r w:rsidRPr="006103ED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14:paraId="0F1221F1" w14:textId="77777777" w:rsidR="00B74E10" w:rsidRPr="00310059" w:rsidRDefault="00B74E10" w:rsidP="0008687E">
            <w:pPr>
              <w:spacing w:after="0" w:line="312" w:lineRule="auto"/>
              <w:jc w:val="left"/>
            </w:pPr>
            <w:r w:rsidRPr="00310059">
              <w:t>Giao thêm nhiệm vụ chuyên môn</w:t>
            </w:r>
          </w:p>
        </w:tc>
      </w:tr>
      <w:tr w:rsidR="00B74E10" w:rsidRPr="00310059" w14:paraId="4A1678ED" w14:textId="77777777" w:rsidTr="0008687E">
        <w:trPr>
          <w:jc w:val="center"/>
        </w:trPr>
        <w:sdt>
          <w:sdtPr>
            <w:id w:val="-16244545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</w:tcPr>
              <w:p w14:paraId="115D34BC" w14:textId="77777777" w:rsidR="00B74E10" w:rsidRPr="00310059" w:rsidRDefault="00B74E10" w:rsidP="00E65DD1">
                <w:pPr>
                  <w:spacing w:after="0" w:line="312" w:lineRule="auto"/>
                  <w:jc w:val="center"/>
                </w:pPr>
                <w:r w:rsidRPr="006103ED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14:paraId="3FBCD3CF" w14:textId="77777777" w:rsidR="00B74E10" w:rsidRPr="00310059" w:rsidRDefault="00B74E10" w:rsidP="0008687E">
            <w:pPr>
              <w:spacing w:after="0" w:line="312" w:lineRule="auto"/>
              <w:jc w:val="left"/>
            </w:pPr>
            <w:r w:rsidRPr="00310059">
              <w:t>Đề xuất khen thưởng</w:t>
            </w:r>
          </w:p>
        </w:tc>
      </w:tr>
      <w:tr w:rsidR="00B74E10" w:rsidRPr="00310059" w14:paraId="1268D650" w14:textId="77777777" w:rsidTr="0008687E">
        <w:trPr>
          <w:jc w:val="center"/>
        </w:trPr>
        <w:sdt>
          <w:sdtPr>
            <w:id w:val="-1981916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</w:tcPr>
              <w:p w14:paraId="5B29F5EF" w14:textId="77777777" w:rsidR="00B74E10" w:rsidRPr="00310059" w:rsidRDefault="00B74E10" w:rsidP="00E65DD1">
                <w:pPr>
                  <w:spacing w:after="0" w:line="312" w:lineRule="auto"/>
                  <w:jc w:val="center"/>
                </w:pPr>
                <w:r w:rsidRPr="006103ED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14:paraId="73CCC9DB" w14:textId="77777777" w:rsidR="00B74E10" w:rsidRPr="00310059" w:rsidRDefault="00B74E10" w:rsidP="0008687E">
            <w:pPr>
              <w:spacing w:after="0" w:line="312" w:lineRule="auto"/>
              <w:jc w:val="left"/>
            </w:pPr>
            <w:r w:rsidRPr="00310059">
              <w:t>Đề xuất nhắc nhở</w:t>
            </w:r>
          </w:p>
        </w:tc>
      </w:tr>
      <w:tr w:rsidR="00B74E10" w:rsidRPr="00310059" w14:paraId="1B374E16" w14:textId="77777777" w:rsidTr="0008687E">
        <w:trPr>
          <w:jc w:val="center"/>
        </w:trPr>
        <w:sdt>
          <w:sdtPr>
            <w:id w:val="13590779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</w:tcPr>
              <w:p w14:paraId="5AF2895C" w14:textId="77777777" w:rsidR="00B74E10" w:rsidRPr="00310059" w:rsidRDefault="00B74E10" w:rsidP="00E65DD1">
                <w:pPr>
                  <w:spacing w:after="0" w:line="312" w:lineRule="auto"/>
                  <w:jc w:val="center"/>
                </w:pPr>
                <w:r w:rsidRPr="006103ED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14:paraId="258C8782" w14:textId="77777777" w:rsidR="00B74E10" w:rsidRPr="00310059" w:rsidRDefault="00B74E10" w:rsidP="0008687E">
            <w:pPr>
              <w:spacing w:after="0" w:line="312" w:lineRule="auto"/>
              <w:jc w:val="left"/>
            </w:pPr>
            <w:r w:rsidRPr="00310059">
              <w:t>Đề xuất kế hoạch cải thiện cá nhân</w:t>
            </w:r>
          </w:p>
        </w:tc>
      </w:tr>
      <w:tr w:rsidR="00B74E10" w:rsidRPr="00310059" w14:paraId="03C73346" w14:textId="77777777" w:rsidTr="0008687E">
        <w:trPr>
          <w:jc w:val="center"/>
        </w:trPr>
        <w:sdt>
          <w:sdtPr>
            <w:id w:val="8402052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</w:tcPr>
              <w:p w14:paraId="33BB5CE3" w14:textId="77777777" w:rsidR="00B74E10" w:rsidRPr="00310059" w:rsidRDefault="00B74E10" w:rsidP="00E65DD1">
                <w:pPr>
                  <w:spacing w:after="0" w:line="312" w:lineRule="auto"/>
                  <w:jc w:val="center"/>
                </w:pPr>
                <w:r w:rsidRPr="006103ED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14:paraId="35E74177" w14:textId="77777777" w:rsidR="00B74E10" w:rsidRPr="00310059" w:rsidRDefault="00B74E10" w:rsidP="0008687E">
            <w:pPr>
              <w:spacing w:after="0" w:line="312" w:lineRule="auto"/>
              <w:jc w:val="left"/>
            </w:pPr>
            <w:r w:rsidRPr="00310059">
              <w:t>Đề xuất xem xét kỷ luật</w:t>
            </w:r>
          </w:p>
        </w:tc>
      </w:tr>
      <w:tr w:rsidR="00B74E10" w:rsidRPr="00310059" w14:paraId="63AA14D6" w14:textId="77777777" w:rsidTr="0008687E">
        <w:trPr>
          <w:jc w:val="center"/>
        </w:trPr>
        <w:sdt>
          <w:sdtPr>
            <w:id w:val="-893272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</w:tcPr>
              <w:p w14:paraId="0C06AB05" w14:textId="77777777" w:rsidR="00B74E10" w:rsidRPr="00310059" w:rsidRDefault="00B74E10" w:rsidP="00E65DD1">
                <w:pPr>
                  <w:spacing w:after="0" w:line="312" w:lineRule="auto"/>
                  <w:jc w:val="center"/>
                </w:pPr>
                <w:r w:rsidRPr="006103ED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14:paraId="76DBA732" w14:textId="77777777" w:rsidR="00B74E10" w:rsidRPr="00310059" w:rsidRDefault="00B74E10" w:rsidP="0008687E">
            <w:pPr>
              <w:spacing w:after="0" w:line="312" w:lineRule="auto"/>
              <w:jc w:val="left"/>
            </w:pPr>
            <w:r w:rsidRPr="00310059">
              <w:t>Khác: …………………………………………………</w:t>
            </w:r>
          </w:p>
        </w:tc>
      </w:tr>
    </w:tbl>
    <w:p w14:paraId="0EEE3055" w14:textId="77777777" w:rsidR="004225DF" w:rsidRDefault="004225DF" w:rsidP="004225DF">
      <w:pPr>
        <w:pStyle w:val="Heading2"/>
      </w:pPr>
      <w:r w:rsidRPr="004225DF">
        <w:t>Nội dung đề xuất cụ thể:</w:t>
      </w:r>
    </w:p>
    <w:p w14:paraId="62C0F781" w14:textId="77777777" w:rsidR="004225DF" w:rsidRDefault="00B74E10" w:rsidP="00B74E10">
      <w:pPr>
        <w:tabs>
          <w:tab w:val="left" w:leader="dot" w:pos="9072"/>
        </w:tabs>
      </w:pPr>
      <w:r>
        <w:tab/>
      </w:r>
    </w:p>
    <w:p w14:paraId="1FE40CC5" w14:textId="77777777" w:rsidR="00B74E10" w:rsidRDefault="00B74E10" w:rsidP="00B74E10">
      <w:pPr>
        <w:tabs>
          <w:tab w:val="left" w:leader="dot" w:pos="9072"/>
        </w:tabs>
      </w:pPr>
      <w:r>
        <w:tab/>
      </w:r>
    </w:p>
    <w:p w14:paraId="0ACAB38B" w14:textId="77777777" w:rsidR="00B74E10" w:rsidRDefault="00B74E10" w:rsidP="00B74E10">
      <w:pPr>
        <w:tabs>
          <w:tab w:val="left" w:leader="dot" w:pos="9072"/>
        </w:tabs>
      </w:pPr>
      <w:r>
        <w:tab/>
      </w:r>
    </w:p>
    <w:p w14:paraId="1D568409" w14:textId="77777777" w:rsidR="004225DF" w:rsidRDefault="004225DF" w:rsidP="004225DF">
      <w:pPr>
        <w:pStyle w:val="Heading1"/>
      </w:pPr>
      <w:r>
        <w:t>KẾ HOẠCH CẢI THIỆN (Nếu có)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05"/>
        <w:gridCol w:w="2006"/>
        <w:gridCol w:w="2006"/>
        <w:gridCol w:w="1321"/>
        <w:gridCol w:w="2006"/>
      </w:tblGrid>
      <w:tr w:rsidR="00CE4BCD" w:rsidRPr="00CE4BCD" w14:paraId="3B858BCB" w14:textId="77777777" w:rsidTr="00E65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140B03" w14:textId="77777777" w:rsidR="00CE4BCD" w:rsidRPr="00CE4BCD" w:rsidRDefault="00CE4BCD" w:rsidP="00E65DD1">
            <w:pPr>
              <w:spacing w:after="0" w:line="312" w:lineRule="auto"/>
              <w:jc w:val="center"/>
            </w:pPr>
            <w:r w:rsidRPr="00CE4BCD">
              <w:t>Nội dung cần cải thiện</w:t>
            </w:r>
          </w:p>
        </w:tc>
        <w:tc>
          <w:tcPr>
            <w:tcW w:w="0" w:type="auto"/>
            <w:vAlign w:val="center"/>
            <w:hideMark/>
          </w:tcPr>
          <w:p w14:paraId="6AF73F57" w14:textId="77777777" w:rsidR="00CE4BCD" w:rsidRPr="00CE4BCD" w:rsidRDefault="00CE4BCD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Mục tiêu kỳ tiếp theo</w:t>
            </w:r>
          </w:p>
        </w:tc>
        <w:tc>
          <w:tcPr>
            <w:tcW w:w="0" w:type="auto"/>
            <w:vAlign w:val="center"/>
            <w:hideMark/>
          </w:tcPr>
          <w:p w14:paraId="2A45D0DC" w14:textId="77777777" w:rsidR="00CE4BCD" w:rsidRPr="00CE4BCD" w:rsidRDefault="00CE4BCD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Người theo dõi</w:t>
            </w:r>
          </w:p>
        </w:tc>
        <w:tc>
          <w:tcPr>
            <w:tcW w:w="0" w:type="auto"/>
            <w:vAlign w:val="center"/>
            <w:hideMark/>
          </w:tcPr>
          <w:p w14:paraId="536A6342" w14:textId="77777777" w:rsidR="00CE4BCD" w:rsidRPr="00CE4BCD" w:rsidRDefault="00CE4BCD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Thời hạn</w:t>
            </w:r>
          </w:p>
        </w:tc>
        <w:tc>
          <w:tcPr>
            <w:tcW w:w="0" w:type="auto"/>
            <w:vAlign w:val="center"/>
            <w:hideMark/>
          </w:tcPr>
          <w:p w14:paraId="336EC4ED" w14:textId="77777777" w:rsidR="00CE4BCD" w:rsidRPr="00CE4BCD" w:rsidRDefault="00CE4BCD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Minh chứng cần nộp</w:t>
            </w:r>
          </w:p>
        </w:tc>
      </w:tr>
      <w:tr w:rsidR="00CE4BCD" w:rsidRPr="00CE4BCD" w14:paraId="04088FCE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50C078" w14:textId="77777777" w:rsidR="00CE4BCD" w:rsidRPr="00CE4BCD" w:rsidRDefault="00CE4BCD" w:rsidP="00E65DD1">
            <w:pPr>
              <w:spacing w:after="0" w:line="312" w:lineRule="auto"/>
              <w:jc w:val="center"/>
            </w:pPr>
            <w:r w:rsidRPr="00CE4BCD">
              <w:t>………………………</w:t>
            </w:r>
          </w:p>
        </w:tc>
        <w:tc>
          <w:tcPr>
            <w:tcW w:w="0" w:type="auto"/>
            <w:vAlign w:val="center"/>
            <w:hideMark/>
          </w:tcPr>
          <w:p w14:paraId="6DF46746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………………………</w:t>
            </w:r>
          </w:p>
        </w:tc>
        <w:tc>
          <w:tcPr>
            <w:tcW w:w="0" w:type="auto"/>
            <w:vAlign w:val="center"/>
            <w:hideMark/>
          </w:tcPr>
          <w:p w14:paraId="542AE4A9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………………………</w:t>
            </w:r>
          </w:p>
        </w:tc>
        <w:tc>
          <w:tcPr>
            <w:tcW w:w="0" w:type="auto"/>
            <w:vAlign w:val="center"/>
            <w:hideMark/>
          </w:tcPr>
          <w:p w14:paraId="0C930788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…../…../2026</w:t>
            </w:r>
          </w:p>
        </w:tc>
        <w:tc>
          <w:tcPr>
            <w:tcW w:w="0" w:type="auto"/>
            <w:vAlign w:val="center"/>
            <w:hideMark/>
          </w:tcPr>
          <w:p w14:paraId="7F94A19A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………………………</w:t>
            </w:r>
          </w:p>
        </w:tc>
      </w:tr>
      <w:tr w:rsidR="00CE4BCD" w:rsidRPr="00CE4BCD" w14:paraId="5846D515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8172E1" w14:textId="77777777" w:rsidR="00CE4BCD" w:rsidRPr="00CE4BCD" w:rsidRDefault="00CE4BCD" w:rsidP="00E65DD1">
            <w:pPr>
              <w:spacing w:after="0" w:line="312" w:lineRule="auto"/>
              <w:jc w:val="center"/>
            </w:pPr>
            <w:r w:rsidRPr="00CE4BCD">
              <w:t>………………………</w:t>
            </w:r>
          </w:p>
        </w:tc>
        <w:tc>
          <w:tcPr>
            <w:tcW w:w="0" w:type="auto"/>
            <w:vAlign w:val="center"/>
            <w:hideMark/>
          </w:tcPr>
          <w:p w14:paraId="1C20FF8D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………………………</w:t>
            </w:r>
          </w:p>
        </w:tc>
        <w:tc>
          <w:tcPr>
            <w:tcW w:w="0" w:type="auto"/>
            <w:vAlign w:val="center"/>
            <w:hideMark/>
          </w:tcPr>
          <w:p w14:paraId="38F88795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………………………</w:t>
            </w:r>
          </w:p>
        </w:tc>
        <w:tc>
          <w:tcPr>
            <w:tcW w:w="0" w:type="auto"/>
            <w:vAlign w:val="center"/>
            <w:hideMark/>
          </w:tcPr>
          <w:p w14:paraId="31764449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…../…../2026</w:t>
            </w:r>
          </w:p>
        </w:tc>
        <w:tc>
          <w:tcPr>
            <w:tcW w:w="0" w:type="auto"/>
            <w:vAlign w:val="center"/>
            <w:hideMark/>
          </w:tcPr>
          <w:p w14:paraId="2126603D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………………………</w:t>
            </w:r>
          </w:p>
        </w:tc>
      </w:tr>
    </w:tbl>
    <w:p w14:paraId="30696710" w14:textId="77777777" w:rsidR="004225DF" w:rsidRDefault="004225DF" w:rsidP="00CE4BCD"/>
    <w:p w14:paraId="56A3A1E2" w14:textId="77777777" w:rsidR="004225DF" w:rsidRDefault="004225DF" w:rsidP="004225DF">
      <w:pPr>
        <w:pStyle w:val="Heading1"/>
      </w:pPr>
      <w:r>
        <w:t>XÁC NHẬN PHÊ DUYỆT</w:t>
      </w:r>
    </w:p>
    <w:p w14:paraId="5E864978" w14:textId="77777777" w:rsidR="003C6829" w:rsidRDefault="003C6829" w:rsidP="003C6829">
      <w:pPr>
        <w:jc w:val="right"/>
      </w:pPr>
      <w:r>
        <w:t>TP. Hồ Chí Minh, ngày …… tháng ….. năm 20….</w:t>
      </w:r>
    </w:p>
    <w:tbl>
      <w:tblPr>
        <w:tblStyle w:val="TableGrid"/>
        <w:tblW w:w="9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4"/>
        <w:gridCol w:w="2325"/>
        <w:gridCol w:w="2324"/>
        <w:gridCol w:w="2325"/>
      </w:tblGrid>
      <w:tr w:rsidR="00EF73AF" w14:paraId="7E7963DD" w14:textId="77777777" w:rsidTr="00516535">
        <w:trPr>
          <w:trHeight w:val="419"/>
        </w:trPr>
        <w:tc>
          <w:tcPr>
            <w:tcW w:w="4649" w:type="dxa"/>
            <w:gridSpan w:val="2"/>
            <w:vAlign w:val="bottom"/>
          </w:tcPr>
          <w:p w14:paraId="60BD6FC9" w14:textId="77777777" w:rsidR="00EF73AF" w:rsidRPr="007D1340" w:rsidRDefault="00CE4BCD" w:rsidP="00FA1EE9">
            <w:pPr>
              <w:spacing w:after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Thành viên được đánh giá</w:t>
            </w:r>
          </w:p>
        </w:tc>
        <w:tc>
          <w:tcPr>
            <w:tcW w:w="4649" w:type="dxa"/>
            <w:gridSpan w:val="2"/>
            <w:vAlign w:val="bottom"/>
          </w:tcPr>
          <w:p w14:paraId="5E766123" w14:textId="77777777" w:rsidR="007D1340" w:rsidRPr="007D1340" w:rsidRDefault="00BA100E" w:rsidP="00FA1EE9">
            <w:pPr>
              <w:spacing w:after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 xml:space="preserve">Trưởng Ban/Tổ chuyên môn </w:t>
            </w:r>
          </w:p>
        </w:tc>
      </w:tr>
      <w:tr w:rsidR="007D1340" w14:paraId="3B5F8DF9" w14:textId="77777777" w:rsidTr="00516535">
        <w:trPr>
          <w:trHeight w:val="419"/>
        </w:trPr>
        <w:tc>
          <w:tcPr>
            <w:tcW w:w="4649" w:type="dxa"/>
            <w:gridSpan w:val="2"/>
            <w:vAlign w:val="bottom"/>
          </w:tcPr>
          <w:p w14:paraId="11F9018F" w14:textId="77777777" w:rsidR="007D1340" w:rsidRPr="00EF73AF" w:rsidRDefault="007D1340" w:rsidP="00FA1EE9">
            <w:pPr>
              <w:spacing w:after="0"/>
              <w:jc w:val="center"/>
              <w:rPr>
                <w:b/>
              </w:rPr>
            </w:pPr>
            <w:r w:rsidRPr="001362C2">
              <w:rPr>
                <w:bCs w:val="0"/>
                <w:i/>
                <w:iCs/>
              </w:rPr>
              <w:t>(Ký và ghi rõ họ tên)</w:t>
            </w:r>
          </w:p>
        </w:tc>
        <w:tc>
          <w:tcPr>
            <w:tcW w:w="4649" w:type="dxa"/>
            <w:gridSpan w:val="2"/>
            <w:vAlign w:val="bottom"/>
          </w:tcPr>
          <w:p w14:paraId="18BD908F" w14:textId="77777777" w:rsidR="007D1340" w:rsidRDefault="007D1340" w:rsidP="00FA1EE9">
            <w:pPr>
              <w:spacing w:after="0"/>
              <w:jc w:val="center"/>
              <w:rPr>
                <w:b/>
                <w:bCs w:val="0"/>
              </w:rPr>
            </w:pPr>
            <w:r w:rsidRPr="001362C2">
              <w:rPr>
                <w:bCs w:val="0"/>
                <w:i/>
                <w:iCs/>
              </w:rPr>
              <w:t>(Ký và ghi rõ họ tên)</w:t>
            </w:r>
          </w:p>
        </w:tc>
      </w:tr>
      <w:tr w:rsidR="007D1340" w14:paraId="1111F7FC" w14:textId="77777777" w:rsidTr="00516535">
        <w:trPr>
          <w:trHeight w:val="1134"/>
        </w:trPr>
        <w:tc>
          <w:tcPr>
            <w:tcW w:w="4649" w:type="dxa"/>
            <w:gridSpan w:val="2"/>
            <w:vAlign w:val="center"/>
          </w:tcPr>
          <w:p w14:paraId="5BD662FF" w14:textId="77777777" w:rsidR="007D1340" w:rsidRPr="00EF73AF" w:rsidRDefault="007D1340" w:rsidP="00FA1EE9">
            <w:pPr>
              <w:spacing w:after="0"/>
              <w:jc w:val="center"/>
              <w:rPr>
                <w:b/>
              </w:rPr>
            </w:pPr>
          </w:p>
        </w:tc>
        <w:tc>
          <w:tcPr>
            <w:tcW w:w="4649" w:type="dxa"/>
            <w:gridSpan w:val="2"/>
            <w:vAlign w:val="center"/>
          </w:tcPr>
          <w:p w14:paraId="4AA0ACCC" w14:textId="77777777" w:rsidR="007D1340" w:rsidRDefault="007D1340" w:rsidP="00FA1EE9">
            <w:pPr>
              <w:spacing w:after="0"/>
              <w:rPr>
                <w:b/>
                <w:bCs w:val="0"/>
              </w:rPr>
            </w:pPr>
          </w:p>
        </w:tc>
      </w:tr>
      <w:tr w:rsidR="007D1340" w14:paraId="7BD0A6CF" w14:textId="77777777" w:rsidTr="00516535">
        <w:trPr>
          <w:trHeight w:val="419"/>
        </w:trPr>
        <w:tc>
          <w:tcPr>
            <w:tcW w:w="4649" w:type="dxa"/>
            <w:gridSpan w:val="2"/>
            <w:vAlign w:val="center"/>
          </w:tcPr>
          <w:p w14:paraId="79634B45" w14:textId="77777777" w:rsidR="007D1340" w:rsidRPr="00E37473" w:rsidRDefault="007D1340" w:rsidP="00FA1EE9">
            <w:pPr>
              <w:spacing w:after="0"/>
              <w:jc w:val="center"/>
              <w:rPr>
                <w:b/>
                <w:bCs w:val="0"/>
              </w:rPr>
            </w:pPr>
            <w:r>
              <w:t>……………………………</w:t>
            </w:r>
          </w:p>
        </w:tc>
        <w:tc>
          <w:tcPr>
            <w:tcW w:w="4649" w:type="dxa"/>
            <w:gridSpan w:val="2"/>
            <w:vAlign w:val="center"/>
          </w:tcPr>
          <w:p w14:paraId="714B9644" w14:textId="77777777" w:rsidR="007D1340" w:rsidRPr="00E37473" w:rsidRDefault="007D1340" w:rsidP="00FA1EE9">
            <w:pPr>
              <w:spacing w:after="0"/>
              <w:jc w:val="center"/>
              <w:rPr>
                <w:b/>
                <w:bCs w:val="0"/>
              </w:rPr>
            </w:pPr>
            <w:r>
              <w:t>……………………………</w:t>
            </w:r>
          </w:p>
        </w:tc>
      </w:tr>
      <w:tr w:rsidR="003E4E4F" w14:paraId="5D3559FE" w14:textId="77777777" w:rsidTr="00516535">
        <w:trPr>
          <w:trHeight w:val="157"/>
        </w:trPr>
        <w:tc>
          <w:tcPr>
            <w:tcW w:w="4649" w:type="dxa"/>
            <w:gridSpan w:val="2"/>
            <w:vAlign w:val="center"/>
          </w:tcPr>
          <w:p w14:paraId="0E9C5A00" w14:textId="77777777" w:rsidR="003E4E4F" w:rsidRPr="00323E02" w:rsidRDefault="003E4E4F" w:rsidP="00FA1EE9">
            <w:pPr>
              <w:spacing w:after="0"/>
              <w:rPr>
                <w:b/>
                <w:bCs w:val="0"/>
              </w:rPr>
            </w:pPr>
            <w:r>
              <w:rPr>
                <w:b/>
                <w:bCs w:val="0"/>
              </w:rPr>
              <w:t>Ý kiến/Xác nhận:</w:t>
            </w:r>
          </w:p>
        </w:tc>
        <w:tc>
          <w:tcPr>
            <w:tcW w:w="4649" w:type="dxa"/>
            <w:gridSpan w:val="2"/>
            <w:vAlign w:val="center"/>
          </w:tcPr>
          <w:p w14:paraId="1F355CC9" w14:textId="77777777" w:rsidR="003E4E4F" w:rsidRPr="00323E02" w:rsidRDefault="003E4E4F" w:rsidP="00B74E10">
            <w:pPr>
              <w:spacing w:after="0"/>
              <w:jc w:val="left"/>
              <w:rPr>
                <w:b/>
                <w:bCs w:val="0"/>
              </w:rPr>
            </w:pPr>
            <w:r w:rsidRPr="007D2632">
              <w:rPr>
                <w:b/>
                <w:bCs w:val="0"/>
              </w:rPr>
              <w:t>Xác nhận đánh giá:</w:t>
            </w:r>
          </w:p>
        </w:tc>
      </w:tr>
      <w:tr w:rsidR="003E4E4F" w14:paraId="4577FF64" w14:textId="77777777" w:rsidTr="00516535">
        <w:trPr>
          <w:trHeight w:val="155"/>
        </w:trPr>
        <w:tc>
          <w:tcPr>
            <w:tcW w:w="2324" w:type="dxa"/>
            <w:vAlign w:val="center"/>
          </w:tcPr>
          <w:p w14:paraId="62CA5058" w14:textId="77777777" w:rsidR="003E4E4F" w:rsidRPr="00323E02" w:rsidRDefault="003E4E4F" w:rsidP="00FA1EE9">
            <w:pPr>
              <w:spacing w:after="0"/>
              <w:ind w:left="319"/>
              <w:rPr>
                <w:b/>
                <w:bCs w:val="0"/>
              </w:rPr>
            </w:pPr>
            <w:r>
              <w:t>Đồng ý:</w:t>
            </w:r>
          </w:p>
        </w:tc>
        <w:sdt>
          <w:sdtPr>
            <w:id w:val="420532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06792F77" w14:textId="77777777" w:rsidR="003E4E4F" w:rsidRPr="00323E02" w:rsidRDefault="003E4E4F" w:rsidP="00FA1EE9">
                <w:pPr>
                  <w:spacing w:after="0"/>
                  <w:rPr>
                    <w:b/>
                    <w:bCs w:val="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324" w:type="dxa"/>
            <w:vAlign w:val="center"/>
          </w:tcPr>
          <w:p w14:paraId="721EA67E" w14:textId="77777777" w:rsidR="003E4E4F" w:rsidRPr="00323E02" w:rsidRDefault="003E4E4F" w:rsidP="00B74E10">
            <w:pPr>
              <w:spacing w:after="0"/>
              <w:ind w:left="203"/>
              <w:jc w:val="left"/>
              <w:rPr>
                <w:b/>
                <w:bCs w:val="0"/>
              </w:rPr>
            </w:pPr>
            <w:r>
              <w:t>Đồng ý:</w:t>
            </w:r>
          </w:p>
        </w:tc>
        <w:sdt>
          <w:sdtPr>
            <w:id w:val="-555009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1CE62DCE" w14:textId="77777777" w:rsidR="003E4E4F" w:rsidRPr="00323E02" w:rsidRDefault="003E4E4F" w:rsidP="00B74E10">
                <w:pPr>
                  <w:spacing w:after="0"/>
                  <w:jc w:val="left"/>
                  <w:rPr>
                    <w:b/>
                    <w:bCs w:val="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E4E4F" w14:paraId="499D98FE" w14:textId="77777777" w:rsidTr="00516535">
        <w:trPr>
          <w:trHeight w:val="155"/>
        </w:trPr>
        <w:tc>
          <w:tcPr>
            <w:tcW w:w="2324" w:type="dxa"/>
            <w:vAlign w:val="center"/>
          </w:tcPr>
          <w:p w14:paraId="278D8B14" w14:textId="77777777" w:rsidR="003E4E4F" w:rsidRPr="00323E02" w:rsidRDefault="003E4E4F" w:rsidP="00FA1EE9">
            <w:pPr>
              <w:spacing w:after="0"/>
              <w:ind w:left="319"/>
              <w:rPr>
                <w:b/>
                <w:bCs w:val="0"/>
              </w:rPr>
            </w:pPr>
            <w:r>
              <w:t>Không đồng ý:</w:t>
            </w:r>
          </w:p>
        </w:tc>
        <w:sdt>
          <w:sdtPr>
            <w:id w:val="-20686330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7C1D3961" w14:textId="77777777" w:rsidR="003E4E4F" w:rsidRPr="00323E02" w:rsidRDefault="003E4E4F" w:rsidP="00FA1EE9">
                <w:pPr>
                  <w:spacing w:after="0"/>
                  <w:rPr>
                    <w:b/>
                    <w:bCs w:val="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324" w:type="dxa"/>
            <w:vAlign w:val="center"/>
          </w:tcPr>
          <w:p w14:paraId="082F4A82" w14:textId="77777777" w:rsidR="003E4E4F" w:rsidRPr="00323E02" w:rsidRDefault="003E4E4F" w:rsidP="00B74E10">
            <w:pPr>
              <w:spacing w:after="0"/>
              <w:ind w:left="203"/>
              <w:jc w:val="left"/>
              <w:rPr>
                <w:b/>
                <w:bCs w:val="0"/>
              </w:rPr>
            </w:pPr>
            <w:r>
              <w:t>Không đồng ý:</w:t>
            </w:r>
          </w:p>
        </w:tc>
        <w:sdt>
          <w:sdtPr>
            <w:id w:val="-12339302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194A11E7" w14:textId="77777777" w:rsidR="003E4E4F" w:rsidRPr="00323E02" w:rsidRDefault="003E4E4F" w:rsidP="00B74E10">
                <w:pPr>
                  <w:spacing w:after="0"/>
                  <w:jc w:val="left"/>
                  <w:rPr>
                    <w:b/>
                    <w:bCs w:val="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E4E4F" w14:paraId="2070EC4C" w14:textId="77777777" w:rsidTr="00516535">
        <w:trPr>
          <w:trHeight w:val="155"/>
        </w:trPr>
        <w:tc>
          <w:tcPr>
            <w:tcW w:w="2324" w:type="dxa"/>
            <w:vAlign w:val="center"/>
          </w:tcPr>
          <w:p w14:paraId="3E032C74" w14:textId="77777777" w:rsidR="003E4E4F" w:rsidRDefault="003E4E4F" w:rsidP="00FA1EE9">
            <w:pPr>
              <w:spacing w:after="0"/>
              <w:ind w:left="319"/>
            </w:pPr>
            <w:r>
              <w:t>Có đối soát:</w:t>
            </w:r>
          </w:p>
        </w:tc>
        <w:sdt>
          <w:sdtPr>
            <w:id w:val="-2686183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1ACD325D" w14:textId="77777777" w:rsidR="003E4E4F" w:rsidRDefault="003E4E4F" w:rsidP="00FA1EE9">
                <w:pPr>
                  <w:spacing w:after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324" w:type="dxa"/>
            <w:vAlign w:val="center"/>
          </w:tcPr>
          <w:p w14:paraId="4D11D38E" w14:textId="77777777" w:rsidR="003E4E4F" w:rsidRDefault="003E4E4F" w:rsidP="00B74E10">
            <w:pPr>
              <w:spacing w:after="0"/>
              <w:jc w:val="left"/>
            </w:pPr>
          </w:p>
        </w:tc>
        <w:tc>
          <w:tcPr>
            <w:tcW w:w="2325" w:type="dxa"/>
            <w:vAlign w:val="center"/>
          </w:tcPr>
          <w:p w14:paraId="3FEDCA26" w14:textId="77777777" w:rsidR="003E4E4F" w:rsidRDefault="003E4E4F" w:rsidP="00B74E10">
            <w:pPr>
              <w:spacing w:after="0"/>
              <w:jc w:val="left"/>
            </w:pPr>
          </w:p>
        </w:tc>
      </w:tr>
    </w:tbl>
    <w:p w14:paraId="2725E6F1" w14:textId="77777777" w:rsidR="004446A9" w:rsidRDefault="004446A9"/>
    <w:tbl>
      <w:tblPr>
        <w:tblStyle w:val="TableGrid"/>
        <w:tblW w:w="9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4"/>
        <w:gridCol w:w="2325"/>
        <w:gridCol w:w="2324"/>
        <w:gridCol w:w="2325"/>
      </w:tblGrid>
      <w:tr w:rsidR="00EF73AF" w14:paraId="28682E30" w14:textId="77777777" w:rsidTr="00516535">
        <w:trPr>
          <w:trHeight w:val="419"/>
        </w:trPr>
        <w:tc>
          <w:tcPr>
            <w:tcW w:w="4649" w:type="dxa"/>
            <w:gridSpan w:val="2"/>
            <w:vAlign w:val="bottom"/>
          </w:tcPr>
          <w:p w14:paraId="74198264" w14:textId="77777777" w:rsidR="00EF73AF" w:rsidRDefault="007D2632" w:rsidP="00FA1EE9">
            <w:pPr>
              <w:spacing w:after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lastRenderedPageBreak/>
              <w:t>TM. BAN VẬN HÀNH</w:t>
            </w:r>
          </w:p>
          <w:p w14:paraId="11AC242D" w14:textId="77777777" w:rsidR="007D2632" w:rsidRPr="00323E02" w:rsidRDefault="007D2632" w:rsidP="00FA1EE9">
            <w:pPr>
              <w:spacing w:after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Trưởng Tổ Kỷ luật</w:t>
            </w:r>
          </w:p>
        </w:tc>
        <w:tc>
          <w:tcPr>
            <w:tcW w:w="4649" w:type="dxa"/>
            <w:gridSpan w:val="2"/>
            <w:vAlign w:val="bottom"/>
          </w:tcPr>
          <w:p w14:paraId="13F490EA" w14:textId="77777777" w:rsidR="00EF73AF" w:rsidRPr="00323E02" w:rsidRDefault="007D1340" w:rsidP="00FA1EE9">
            <w:pPr>
              <w:spacing w:after="0"/>
              <w:jc w:val="center"/>
              <w:rPr>
                <w:b/>
                <w:bCs w:val="0"/>
              </w:rPr>
            </w:pPr>
            <w:r w:rsidRPr="00323E02">
              <w:rPr>
                <w:b/>
                <w:bCs w:val="0"/>
              </w:rPr>
              <w:t xml:space="preserve">TM. BAN </w:t>
            </w:r>
            <w:r w:rsidR="00F760CD">
              <w:rPr>
                <w:b/>
                <w:bCs w:val="0"/>
              </w:rPr>
              <w:t>CHỦ NHIỆM</w:t>
            </w:r>
            <w:r w:rsidR="00323E02" w:rsidRPr="00323E02">
              <w:rPr>
                <w:b/>
                <w:bCs w:val="0"/>
              </w:rPr>
              <w:br/>
              <w:t>CHỦ NHIỆM</w:t>
            </w:r>
          </w:p>
        </w:tc>
      </w:tr>
      <w:tr w:rsidR="00323E02" w14:paraId="0DA9F793" w14:textId="77777777" w:rsidTr="00516535">
        <w:trPr>
          <w:trHeight w:val="419"/>
        </w:trPr>
        <w:tc>
          <w:tcPr>
            <w:tcW w:w="4649" w:type="dxa"/>
            <w:gridSpan w:val="2"/>
            <w:vAlign w:val="center"/>
          </w:tcPr>
          <w:p w14:paraId="3FC09E5C" w14:textId="77777777" w:rsidR="00323E02" w:rsidRDefault="00323E02" w:rsidP="00FA1EE9">
            <w:pPr>
              <w:spacing w:after="0"/>
              <w:jc w:val="center"/>
            </w:pPr>
            <w:r w:rsidRPr="001362C2">
              <w:rPr>
                <w:bCs w:val="0"/>
                <w:i/>
                <w:iCs/>
              </w:rPr>
              <w:t>(Ký và ghi rõ họ tên)</w:t>
            </w:r>
          </w:p>
        </w:tc>
        <w:tc>
          <w:tcPr>
            <w:tcW w:w="4649" w:type="dxa"/>
            <w:gridSpan w:val="2"/>
            <w:vAlign w:val="center"/>
          </w:tcPr>
          <w:p w14:paraId="5B880EBB" w14:textId="77777777" w:rsidR="00323E02" w:rsidRDefault="00323E02" w:rsidP="00FA1EE9">
            <w:pPr>
              <w:spacing w:after="0"/>
              <w:jc w:val="center"/>
              <w:rPr>
                <w:b/>
                <w:bCs w:val="0"/>
              </w:rPr>
            </w:pPr>
            <w:r w:rsidRPr="001362C2">
              <w:rPr>
                <w:bCs w:val="0"/>
                <w:i/>
                <w:iCs/>
              </w:rPr>
              <w:t>(Ký và ghi rõ họ tên)</w:t>
            </w:r>
          </w:p>
        </w:tc>
      </w:tr>
      <w:tr w:rsidR="00EF73AF" w14:paraId="0BDB3D56" w14:textId="77777777" w:rsidTr="00516535">
        <w:trPr>
          <w:trHeight w:val="1134"/>
        </w:trPr>
        <w:tc>
          <w:tcPr>
            <w:tcW w:w="4649" w:type="dxa"/>
            <w:gridSpan w:val="2"/>
            <w:vAlign w:val="center"/>
          </w:tcPr>
          <w:p w14:paraId="4C8B7B7F" w14:textId="77777777" w:rsidR="00EF73AF" w:rsidRPr="00E37473" w:rsidRDefault="00EF73AF" w:rsidP="00FA1EE9">
            <w:pPr>
              <w:spacing w:after="0"/>
              <w:jc w:val="center"/>
              <w:rPr>
                <w:b/>
                <w:bCs w:val="0"/>
              </w:rPr>
            </w:pPr>
          </w:p>
        </w:tc>
        <w:tc>
          <w:tcPr>
            <w:tcW w:w="4649" w:type="dxa"/>
            <w:gridSpan w:val="2"/>
            <w:vAlign w:val="center"/>
          </w:tcPr>
          <w:p w14:paraId="1E0DA0B7" w14:textId="77777777" w:rsidR="00EF73AF" w:rsidRPr="00E37473" w:rsidRDefault="00EF73AF" w:rsidP="00FA1EE9">
            <w:pPr>
              <w:spacing w:after="0"/>
              <w:jc w:val="center"/>
              <w:rPr>
                <w:b/>
                <w:bCs w:val="0"/>
              </w:rPr>
            </w:pPr>
          </w:p>
        </w:tc>
      </w:tr>
      <w:tr w:rsidR="007D1340" w14:paraId="1AECEC71" w14:textId="77777777" w:rsidTr="00516535">
        <w:tc>
          <w:tcPr>
            <w:tcW w:w="4649" w:type="dxa"/>
            <w:gridSpan w:val="2"/>
            <w:vAlign w:val="center"/>
          </w:tcPr>
          <w:p w14:paraId="74CCD033" w14:textId="77777777" w:rsidR="007D1340" w:rsidRDefault="007D1340" w:rsidP="00FA1EE9">
            <w:pPr>
              <w:spacing w:after="0"/>
              <w:jc w:val="center"/>
            </w:pPr>
            <w:r>
              <w:t>……………………………</w:t>
            </w:r>
          </w:p>
        </w:tc>
        <w:tc>
          <w:tcPr>
            <w:tcW w:w="4649" w:type="dxa"/>
            <w:gridSpan w:val="2"/>
            <w:vAlign w:val="center"/>
          </w:tcPr>
          <w:p w14:paraId="705C2B10" w14:textId="77777777" w:rsidR="007D1340" w:rsidRDefault="007D1340" w:rsidP="00FA1EE9">
            <w:pPr>
              <w:spacing w:after="0"/>
              <w:jc w:val="center"/>
            </w:pPr>
            <w:r>
              <w:t>……………………………</w:t>
            </w:r>
          </w:p>
        </w:tc>
      </w:tr>
      <w:tr w:rsidR="007D2632" w14:paraId="0F851C11" w14:textId="77777777" w:rsidTr="00516535">
        <w:trPr>
          <w:trHeight w:val="468"/>
        </w:trPr>
        <w:tc>
          <w:tcPr>
            <w:tcW w:w="4649" w:type="dxa"/>
            <w:gridSpan w:val="2"/>
            <w:vAlign w:val="center"/>
          </w:tcPr>
          <w:p w14:paraId="0E37669F" w14:textId="77777777" w:rsidR="007D2632" w:rsidRDefault="007D2632" w:rsidP="00B74E10">
            <w:pPr>
              <w:spacing w:after="0"/>
              <w:jc w:val="left"/>
            </w:pPr>
            <w:r w:rsidRPr="007D2632">
              <w:rPr>
                <w:b/>
                <w:bCs w:val="0"/>
              </w:rPr>
              <w:t>Xác nhận đánh giá:</w:t>
            </w:r>
          </w:p>
        </w:tc>
        <w:tc>
          <w:tcPr>
            <w:tcW w:w="4649" w:type="dxa"/>
            <w:gridSpan w:val="2"/>
            <w:vAlign w:val="center"/>
          </w:tcPr>
          <w:p w14:paraId="7E68A4BE" w14:textId="77777777" w:rsidR="007D2632" w:rsidRDefault="007D2632" w:rsidP="00B74E10">
            <w:pPr>
              <w:spacing w:after="0"/>
              <w:jc w:val="left"/>
            </w:pPr>
            <w:r w:rsidRPr="007D2632">
              <w:rPr>
                <w:b/>
                <w:bCs w:val="0"/>
              </w:rPr>
              <w:t>Xác nhận đánh giá:</w:t>
            </w:r>
          </w:p>
        </w:tc>
      </w:tr>
      <w:tr w:rsidR="007D2632" w14:paraId="301D9EB2" w14:textId="77777777" w:rsidTr="00516535">
        <w:trPr>
          <w:trHeight w:val="466"/>
        </w:trPr>
        <w:tc>
          <w:tcPr>
            <w:tcW w:w="2324" w:type="dxa"/>
            <w:vAlign w:val="center"/>
          </w:tcPr>
          <w:p w14:paraId="00926237" w14:textId="77777777" w:rsidR="007D2632" w:rsidRDefault="007D2632" w:rsidP="00B74E10">
            <w:pPr>
              <w:spacing w:after="0"/>
              <w:ind w:left="319"/>
              <w:jc w:val="left"/>
            </w:pPr>
            <w:r>
              <w:t>Đồng ý:</w:t>
            </w:r>
          </w:p>
        </w:tc>
        <w:sdt>
          <w:sdtPr>
            <w:id w:val="-292985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0ACE87A3" w14:textId="77777777" w:rsidR="007D2632" w:rsidRDefault="007D2632" w:rsidP="00B74E10">
                <w:pPr>
                  <w:spacing w:after="0"/>
                  <w:jc w:val="left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324" w:type="dxa"/>
            <w:vAlign w:val="center"/>
          </w:tcPr>
          <w:p w14:paraId="30363FC6" w14:textId="77777777" w:rsidR="007D2632" w:rsidRPr="007D2632" w:rsidRDefault="007D2632" w:rsidP="00B74E10">
            <w:pPr>
              <w:spacing w:after="0"/>
              <w:ind w:left="203"/>
              <w:jc w:val="left"/>
              <w:rPr>
                <w:b/>
                <w:bCs w:val="0"/>
              </w:rPr>
            </w:pPr>
            <w:r>
              <w:t>Đồng ý:</w:t>
            </w:r>
          </w:p>
        </w:tc>
        <w:sdt>
          <w:sdtPr>
            <w:id w:val="7022217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2C395FD1" w14:textId="77777777" w:rsidR="007D2632" w:rsidRPr="007D2632" w:rsidRDefault="007D2632" w:rsidP="00B74E10">
                <w:pPr>
                  <w:spacing w:after="0"/>
                  <w:jc w:val="left"/>
                  <w:rPr>
                    <w:b/>
                    <w:bCs w:val="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D2632" w14:paraId="3E213FDD" w14:textId="77777777" w:rsidTr="00516535">
        <w:trPr>
          <w:trHeight w:val="466"/>
        </w:trPr>
        <w:tc>
          <w:tcPr>
            <w:tcW w:w="2324" w:type="dxa"/>
            <w:vAlign w:val="center"/>
          </w:tcPr>
          <w:p w14:paraId="7B5DD29D" w14:textId="77777777" w:rsidR="007D2632" w:rsidRDefault="007D2632" w:rsidP="00B74E10">
            <w:pPr>
              <w:spacing w:after="0"/>
              <w:ind w:left="319"/>
              <w:jc w:val="left"/>
            </w:pPr>
            <w:r>
              <w:t>Không đồng ý:</w:t>
            </w:r>
          </w:p>
        </w:tc>
        <w:sdt>
          <w:sdtPr>
            <w:id w:val="506559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5965BF37" w14:textId="77777777" w:rsidR="007D2632" w:rsidRDefault="007D2632" w:rsidP="00B74E10">
                <w:pPr>
                  <w:spacing w:after="0"/>
                  <w:jc w:val="left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324" w:type="dxa"/>
            <w:vAlign w:val="center"/>
          </w:tcPr>
          <w:p w14:paraId="2F65920C" w14:textId="77777777" w:rsidR="007D2632" w:rsidRPr="007D2632" w:rsidRDefault="007D2632" w:rsidP="00B74E10">
            <w:pPr>
              <w:spacing w:after="0"/>
              <w:ind w:left="203"/>
              <w:jc w:val="left"/>
              <w:rPr>
                <w:b/>
                <w:bCs w:val="0"/>
              </w:rPr>
            </w:pPr>
            <w:r>
              <w:t>Không đồng ý:</w:t>
            </w:r>
          </w:p>
        </w:tc>
        <w:sdt>
          <w:sdtPr>
            <w:id w:val="8342622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66A0B3DE" w14:textId="77777777" w:rsidR="007D2632" w:rsidRPr="007D2632" w:rsidRDefault="007D2632" w:rsidP="00B74E10">
                <w:pPr>
                  <w:spacing w:after="0"/>
                  <w:jc w:val="left"/>
                  <w:rPr>
                    <w:b/>
                    <w:bCs w:val="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1C9BD090" w14:textId="77777777" w:rsidR="00916084" w:rsidRPr="00707586" w:rsidRDefault="00916084" w:rsidP="00916084"/>
    <w:p w14:paraId="209CDE89" w14:textId="77777777" w:rsidR="009B2C7C" w:rsidRDefault="009B2C7C" w:rsidP="00916084">
      <w:pPr>
        <w:sectPr w:rsidR="009B2C7C" w:rsidSect="00EB5DB4">
          <w:footerReference w:type="default" r:id="rId9"/>
          <w:pgSz w:w="11906" w:h="16838" w:code="9"/>
          <w:pgMar w:top="1134" w:right="1134" w:bottom="1134" w:left="1418" w:header="709" w:footer="283" w:gutter="0"/>
          <w:cols w:space="708"/>
          <w:docGrid w:linePitch="360"/>
        </w:sectPr>
      </w:pPr>
    </w:p>
    <w:p w14:paraId="3D11E66A" w14:textId="77777777" w:rsidR="004F1A7B" w:rsidRDefault="009B2C7C" w:rsidP="00683C01">
      <w:pPr>
        <w:pStyle w:val="Title"/>
      </w:pPr>
      <w:r>
        <w:lastRenderedPageBreak/>
        <w:t>PHỤ LỤC</w:t>
      </w:r>
    </w:p>
    <w:p w14:paraId="72C156A2" w14:textId="77777777" w:rsidR="009B2C7C" w:rsidRDefault="009B2C7C" w:rsidP="004B5C04">
      <w:pPr>
        <w:pStyle w:val="Subtitle-BM"/>
      </w:pPr>
      <w:r>
        <w:t>CHI TIẾT ĐIỂM SỐ ĐÁNH GIÁ THÀNH VIÊN</w:t>
      </w:r>
    </w:p>
    <w:p w14:paraId="7E2574CA" w14:textId="77777777" w:rsidR="004B5C04" w:rsidRDefault="004B5C04" w:rsidP="00E65DD1">
      <w:pPr>
        <w:pStyle w:val="Heading1"/>
        <w:numPr>
          <w:ilvl w:val="0"/>
          <w:numId w:val="11"/>
        </w:numPr>
      </w:pPr>
      <w:r>
        <w:t>Cấu phần I – Kỷ luật và Chuyên cần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58"/>
        <w:gridCol w:w="4377"/>
        <w:gridCol w:w="1323"/>
        <w:gridCol w:w="1581"/>
        <w:gridCol w:w="5037"/>
        <w:gridCol w:w="984"/>
      </w:tblGrid>
      <w:tr w:rsidR="004B5C04" w:rsidRPr="009B2C7C" w14:paraId="3321CD0E" w14:textId="77777777" w:rsidTr="00E65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FE77F8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Mã tiêu chí</w:t>
            </w:r>
          </w:p>
        </w:tc>
        <w:tc>
          <w:tcPr>
            <w:tcW w:w="0" w:type="auto"/>
            <w:vAlign w:val="center"/>
            <w:hideMark/>
          </w:tcPr>
          <w:p w14:paraId="264D5869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Nội dung đánh giá</w:t>
            </w:r>
          </w:p>
        </w:tc>
        <w:tc>
          <w:tcPr>
            <w:tcW w:w="0" w:type="auto"/>
            <w:vAlign w:val="center"/>
            <w:hideMark/>
          </w:tcPr>
          <w:p w14:paraId="00457C9B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Điểm tối đa</w:t>
            </w:r>
          </w:p>
        </w:tc>
        <w:tc>
          <w:tcPr>
            <w:tcW w:w="0" w:type="auto"/>
            <w:vAlign w:val="center"/>
            <w:hideMark/>
          </w:tcPr>
          <w:p w14:paraId="04C9EC3A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Điểm ghi nhận</w:t>
            </w:r>
          </w:p>
        </w:tc>
        <w:tc>
          <w:tcPr>
            <w:tcW w:w="0" w:type="auto"/>
            <w:vAlign w:val="center"/>
            <w:hideMark/>
          </w:tcPr>
          <w:p w14:paraId="51781D1A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Minh chứng</w:t>
            </w:r>
          </w:p>
        </w:tc>
        <w:tc>
          <w:tcPr>
            <w:tcW w:w="0" w:type="auto"/>
            <w:vAlign w:val="center"/>
            <w:hideMark/>
          </w:tcPr>
          <w:p w14:paraId="080140DB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Ghi chú</w:t>
            </w:r>
          </w:p>
        </w:tc>
      </w:tr>
      <w:tr w:rsidR="004B5C04" w:rsidRPr="009B2C7C" w14:paraId="291D38D9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C44E1B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I.1</w:t>
            </w:r>
          </w:p>
        </w:tc>
        <w:tc>
          <w:tcPr>
            <w:tcW w:w="0" w:type="auto"/>
            <w:vAlign w:val="center"/>
            <w:hideMark/>
          </w:tcPr>
          <w:p w14:paraId="2FF5283E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Tỷ lệ tham gia sinh hoạt, họp và hoạt động bắt buộc</w:t>
            </w:r>
          </w:p>
        </w:tc>
        <w:tc>
          <w:tcPr>
            <w:tcW w:w="0" w:type="auto"/>
            <w:vAlign w:val="center"/>
            <w:hideMark/>
          </w:tcPr>
          <w:p w14:paraId="6B15A278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15</w:t>
            </w:r>
          </w:p>
        </w:tc>
        <w:tc>
          <w:tcPr>
            <w:tcW w:w="0" w:type="auto"/>
            <w:vAlign w:val="center"/>
            <w:hideMark/>
          </w:tcPr>
          <w:p w14:paraId="3806CE8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  <w:tc>
          <w:tcPr>
            <w:tcW w:w="0" w:type="auto"/>
            <w:vAlign w:val="center"/>
            <w:hideMark/>
          </w:tcPr>
          <w:p w14:paraId="782DF179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Điểm danh / QR / Google Form / Biên bản</w:t>
            </w:r>
          </w:p>
        </w:tc>
        <w:tc>
          <w:tcPr>
            <w:tcW w:w="0" w:type="auto"/>
            <w:vAlign w:val="center"/>
            <w:hideMark/>
          </w:tcPr>
          <w:p w14:paraId="1595A665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</w:tr>
      <w:tr w:rsidR="004B5C04" w:rsidRPr="009B2C7C" w14:paraId="1CE3D8B6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1AB399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I.2</w:t>
            </w:r>
          </w:p>
        </w:tc>
        <w:tc>
          <w:tcPr>
            <w:tcW w:w="0" w:type="auto"/>
            <w:vAlign w:val="center"/>
            <w:hideMark/>
          </w:tcPr>
          <w:p w14:paraId="5868DB75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Tuân thủ quy trình xin phép và báo cáo vắng mặt</w:t>
            </w:r>
          </w:p>
        </w:tc>
        <w:tc>
          <w:tcPr>
            <w:tcW w:w="0" w:type="auto"/>
            <w:vAlign w:val="center"/>
            <w:hideMark/>
          </w:tcPr>
          <w:p w14:paraId="49B8006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7</w:t>
            </w:r>
          </w:p>
        </w:tc>
        <w:tc>
          <w:tcPr>
            <w:tcW w:w="0" w:type="auto"/>
            <w:vAlign w:val="center"/>
            <w:hideMark/>
          </w:tcPr>
          <w:p w14:paraId="32F454A6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  <w:tc>
          <w:tcPr>
            <w:tcW w:w="0" w:type="auto"/>
            <w:vAlign w:val="center"/>
            <w:hideMark/>
          </w:tcPr>
          <w:p w14:paraId="626026FD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Tin nhắn xin phép / Form xin phép / Xác nhận Trưởng ban</w:t>
            </w:r>
          </w:p>
        </w:tc>
        <w:tc>
          <w:tcPr>
            <w:tcW w:w="0" w:type="auto"/>
            <w:vAlign w:val="center"/>
            <w:hideMark/>
          </w:tcPr>
          <w:p w14:paraId="1DC4AB14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</w:tr>
      <w:tr w:rsidR="004B5C04" w:rsidRPr="009B2C7C" w14:paraId="2899D4C8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FD8BAA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I.3</w:t>
            </w:r>
          </w:p>
        </w:tc>
        <w:tc>
          <w:tcPr>
            <w:tcW w:w="0" w:type="auto"/>
            <w:vAlign w:val="center"/>
            <w:hideMark/>
          </w:tcPr>
          <w:p w14:paraId="78E3F8E2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Đúng giờ và tuân thủ thời hạn phản hồi</w:t>
            </w:r>
          </w:p>
        </w:tc>
        <w:tc>
          <w:tcPr>
            <w:tcW w:w="0" w:type="auto"/>
            <w:vAlign w:val="center"/>
            <w:hideMark/>
          </w:tcPr>
          <w:p w14:paraId="5CCFE751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4</w:t>
            </w:r>
          </w:p>
        </w:tc>
        <w:tc>
          <w:tcPr>
            <w:tcW w:w="0" w:type="auto"/>
            <w:vAlign w:val="center"/>
            <w:hideMark/>
          </w:tcPr>
          <w:p w14:paraId="2EE9F9F3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  <w:tc>
          <w:tcPr>
            <w:tcW w:w="0" w:type="auto"/>
            <w:vAlign w:val="center"/>
            <w:hideMark/>
          </w:tcPr>
          <w:p w14:paraId="6126ABDA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Log tin nhắn / Timestamp / Biên bản họp</w:t>
            </w:r>
          </w:p>
        </w:tc>
        <w:tc>
          <w:tcPr>
            <w:tcW w:w="0" w:type="auto"/>
            <w:vAlign w:val="center"/>
            <w:hideMark/>
          </w:tcPr>
          <w:p w14:paraId="239BBC7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</w:tr>
      <w:tr w:rsidR="004B5C04" w:rsidRPr="009B2C7C" w14:paraId="4D0E7861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84D54C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I.4</w:t>
            </w:r>
          </w:p>
        </w:tc>
        <w:tc>
          <w:tcPr>
            <w:tcW w:w="0" w:type="auto"/>
            <w:vAlign w:val="center"/>
            <w:hideMark/>
          </w:tcPr>
          <w:p w14:paraId="72F799E0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Hoàn thành nghĩa vụ hành chính bắt buộc</w:t>
            </w:r>
          </w:p>
        </w:tc>
        <w:tc>
          <w:tcPr>
            <w:tcW w:w="0" w:type="auto"/>
            <w:vAlign w:val="center"/>
            <w:hideMark/>
          </w:tcPr>
          <w:p w14:paraId="1FD71B5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4</w:t>
            </w:r>
          </w:p>
        </w:tc>
        <w:tc>
          <w:tcPr>
            <w:tcW w:w="0" w:type="auto"/>
            <w:vAlign w:val="center"/>
            <w:hideMark/>
          </w:tcPr>
          <w:p w14:paraId="1A40A0EA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  <w:tc>
          <w:tcPr>
            <w:tcW w:w="0" w:type="auto"/>
            <w:vAlign w:val="center"/>
            <w:hideMark/>
          </w:tcPr>
          <w:p w14:paraId="3C69EF59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Hồ sơ / Biểu mẫu / Xác nhận Ban Vận hành</w:t>
            </w:r>
          </w:p>
        </w:tc>
        <w:tc>
          <w:tcPr>
            <w:tcW w:w="0" w:type="auto"/>
            <w:vAlign w:val="center"/>
            <w:hideMark/>
          </w:tcPr>
          <w:p w14:paraId="471007F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</w:tr>
      <w:tr w:rsidR="004B5C04" w:rsidRPr="009B2C7C" w14:paraId="274F5629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2CFF6C" w14:textId="77777777" w:rsidR="004B5C04" w:rsidRPr="009B2C7C" w:rsidRDefault="004B5C04" w:rsidP="00E65DD1">
            <w:pPr>
              <w:spacing w:after="0" w:line="312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C4FB870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rPr>
                <w:b/>
              </w:rPr>
              <w:t>Tổng cấu phần I</w:t>
            </w:r>
          </w:p>
        </w:tc>
        <w:tc>
          <w:tcPr>
            <w:tcW w:w="0" w:type="auto"/>
            <w:vAlign w:val="center"/>
            <w:hideMark/>
          </w:tcPr>
          <w:p w14:paraId="5963713C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rPr>
                <w:b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6FBEEC0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rPr>
                <w:b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A03216E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05263F19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A91F97" w14:textId="77777777" w:rsidR="004B5C04" w:rsidRDefault="004B5C04" w:rsidP="00E65DD1">
      <w:pPr>
        <w:pStyle w:val="Heading1"/>
      </w:pPr>
      <w:r>
        <w:t>Cấu phần II – Thái độ và Ý thức tổ chức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68"/>
        <w:gridCol w:w="4971"/>
        <w:gridCol w:w="1333"/>
        <w:gridCol w:w="1595"/>
        <w:gridCol w:w="4402"/>
        <w:gridCol w:w="991"/>
      </w:tblGrid>
      <w:tr w:rsidR="004B5C04" w:rsidRPr="009B2C7C" w14:paraId="69BE69BD" w14:textId="77777777" w:rsidTr="00E65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2D9C46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Mã tiêu chí</w:t>
            </w:r>
          </w:p>
        </w:tc>
        <w:tc>
          <w:tcPr>
            <w:tcW w:w="0" w:type="auto"/>
            <w:vAlign w:val="center"/>
            <w:hideMark/>
          </w:tcPr>
          <w:p w14:paraId="68D12103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Nội dung đánh giá</w:t>
            </w:r>
          </w:p>
        </w:tc>
        <w:tc>
          <w:tcPr>
            <w:tcW w:w="0" w:type="auto"/>
            <w:vAlign w:val="center"/>
            <w:hideMark/>
          </w:tcPr>
          <w:p w14:paraId="39EC6C66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Điểm tối đa</w:t>
            </w:r>
          </w:p>
        </w:tc>
        <w:tc>
          <w:tcPr>
            <w:tcW w:w="0" w:type="auto"/>
            <w:vAlign w:val="center"/>
            <w:hideMark/>
          </w:tcPr>
          <w:p w14:paraId="3E0745A5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Điểm ghi nhận</w:t>
            </w:r>
          </w:p>
        </w:tc>
        <w:tc>
          <w:tcPr>
            <w:tcW w:w="0" w:type="auto"/>
            <w:vAlign w:val="center"/>
            <w:hideMark/>
          </w:tcPr>
          <w:p w14:paraId="38079472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Minh chứng</w:t>
            </w:r>
          </w:p>
        </w:tc>
        <w:tc>
          <w:tcPr>
            <w:tcW w:w="0" w:type="auto"/>
            <w:vAlign w:val="center"/>
            <w:hideMark/>
          </w:tcPr>
          <w:p w14:paraId="15D6BA86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Ghi chú</w:t>
            </w:r>
          </w:p>
        </w:tc>
      </w:tr>
      <w:tr w:rsidR="004B5C04" w:rsidRPr="009B2C7C" w14:paraId="2B62D496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EB674E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II.1</w:t>
            </w:r>
          </w:p>
        </w:tc>
        <w:tc>
          <w:tcPr>
            <w:tcW w:w="0" w:type="auto"/>
            <w:vAlign w:val="center"/>
            <w:hideMark/>
          </w:tcPr>
          <w:p w14:paraId="09E6E78B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Tinh thần trách nhiệm trong công việc</w:t>
            </w:r>
          </w:p>
        </w:tc>
        <w:tc>
          <w:tcPr>
            <w:tcW w:w="0" w:type="auto"/>
            <w:vAlign w:val="center"/>
            <w:hideMark/>
          </w:tcPr>
          <w:p w14:paraId="7A4D688E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5</w:t>
            </w:r>
          </w:p>
        </w:tc>
        <w:tc>
          <w:tcPr>
            <w:tcW w:w="0" w:type="auto"/>
            <w:vAlign w:val="center"/>
            <w:hideMark/>
          </w:tcPr>
          <w:p w14:paraId="06B0FE1C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  <w:tc>
          <w:tcPr>
            <w:tcW w:w="0" w:type="auto"/>
            <w:vAlign w:val="center"/>
            <w:hideMark/>
          </w:tcPr>
          <w:p w14:paraId="4F1128A6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Nhận xét Trưởng ban / Kết quả nhiệm vụ</w:t>
            </w:r>
          </w:p>
        </w:tc>
        <w:tc>
          <w:tcPr>
            <w:tcW w:w="0" w:type="auto"/>
            <w:vAlign w:val="center"/>
            <w:hideMark/>
          </w:tcPr>
          <w:p w14:paraId="60515626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</w:tr>
      <w:tr w:rsidR="004B5C04" w:rsidRPr="009B2C7C" w14:paraId="73B541B6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823DBC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II.2</w:t>
            </w:r>
          </w:p>
        </w:tc>
        <w:tc>
          <w:tcPr>
            <w:tcW w:w="0" w:type="auto"/>
            <w:vAlign w:val="center"/>
            <w:hideMark/>
          </w:tcPr>
          <w:p w14:paraId="64871476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Mức độ chủ động và phối hợp tổ chức</w:t>
            </w:r>
          </w:p>
        </w:tc>
        <w:tc>
          <w:tcPr>
            <w:tcW w:w="0" w:type="auto"/>
            <w:vAlign w:val="center"/>
            <w:hideMark/>
          </w:tcPr>
          <w:p w14:paraId="2D28D16E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5</w:t>
            </w:r>
          </w:p>
        </w:tc>
        <w:tc>
          <w:tcPr>
            <w:tcW w:w="0" w:type="auto"/>
            <w:vAlign w:val="center"/>
            <w:hideMark/>
          </w:tcPr>
          <w:p w14:paraId="11F72548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  <w:tc>
          <w:tcPr>
            <w:tcW w:w="0" w:type="auto"/>
            <w:vAlign w:val="center"/>
            <w:hideMark/>
          </w:tcPr>
          <w:p w14:paraId="515DF719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Task / Tin nhắn / Biên bản phân công</w:t>
            </w:r>
          </w:p>
        </w:tc>
        <w:tc>
          <w:tcPr>
            <w:tcW w:w="0" w:type="auto"/>
            <w:vAlign w:val="center"/>
            <w:hideMark/>
          </w:tcPr>
          <w:p w14:paraId="1CDD5FE9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</w:tr>
      <w:tr w:rsidR="004B5C04" w:rsidRPr="009B2C7C" w14:paraId="05D3F873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A6DBAE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lastRenderedPageBreak/>
              <w:t>II.3</w:t>
            </w:r>
          </w:p>
        </w:tc>
        <w:tc>
          <w:tcPr>
            <w:tcW w:w="0" w:type="auto"/>
            <w:vAlign w:val="center"/>
            <w:hideMark/>
          </w:tcPr>
          <w:p w14:paraId="1B465FBB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Bảo vệ uy tín, hình ảnh và chuẩn mực phát ngôn của CLB</w:t>
            </w:r>
          </w:p>
        </w:tc>
        <w:tc>
          <w:tcPr>
            <w:tcW w:w="0" w:type="auto"/>
            <w:vAlign w:val="center"/>
            <w:hideMark/>
          </w:tcPr>
          <w:p w14:paraId="75D3414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5</w:t>
            </w:r>
          </w:p>
        </w:tc>
        <w:tc>
          <w:tcPr>
            <w:tcW w:w="0" w:type="auto"/>
            <w:vAlign w:val="center"/>
            <w:hideMark/>
          </w:tcPr>
          <w:p w14:paraId="447C3169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  <w:tc>
          <w:tcPr>
            <w:tcW w:w="0" w:type="auto"/>
            <w:vAlign w:val="center"/>
            <w:hideMark/>
          </w:tcPr>
          <w:p w14:paraId="6B806348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Nội dung truyền thông / Biên bản / Xác nhận BCN</w:t>
            </w:r>
          </w:p>
        </w:tc>
        <w:tc>
          <w:tcPr>
            <w:tcW w:w="0" w:type="auto"/>
            <w:vAlign w:val="center"/>
            <w:hideMark/>
          </w:tcPr>
          <w:p w14:paraId="376DAEB4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</w:tr>
      <w:tr w:rsidR="004B5C04" w:rsidRPr="009B2C7C" w14:paraId="452F53BA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EF0B13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II.4</w:t>
            </w:r>
          </w:p>
        </w:tc>
        <w:tc>
          <w:tcPr>
            <w:tcW w:w="0" w:type="auto"/>
            <w:vAlign w:val="center"/>
            <w:hideMark/>
          </w:tcPr>
          <w:p w14:paraId="0088B3B2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Bảo mật tài nguyên số và thông tin nội bộ</w:t>
            </w:r>
          </w:p>
        </w:tc>
        <w:tc>
          <w:tcPr>
            <w:tcW w:w="0" w:type="auto"/>
            <w:vAlign w:val="center"/>
            <w:hideMark/>
          </w:tcPr>
          <w:p w14:paraId="17625456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5</w:t>
            </w:r>
          </w:p>
        </w:tc>
        <w:tc>
          <w:tcPr>
            <w:tcW w:w="0" w:type="auto"/>
            <w:vAlign w:val="center"/>
            <w:hideMark/>
          </w:tcPr>
          <w:p w14:paraId="324A223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  <w:tc>
          <w:tcPr>
            <w:tcW w:w="0" w:type="auto"/>
            <w:vAlign w:val="center"/>
            <w:hideMark/>
          </w:tcPr>
          <w:p w14:paraId="610F5515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Log truy cập / Xác nhận quản trị / Biên bản</w:t>
            </w:r>
          </w:p>
        </w:tc>
        <w:tc>
          <w:tcPr>
            <w:tcW w:w="0" w:type="auto"/>
            <w:vAlign w:val="center"/>
            <w:hideMark/>
          </w:tcPr>
          <w:p w14:paraId="243FF88F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…</w:t>
            </w:r>
          </w:p>
        </w:tc>
      </w:tr>
      <w:tr w:rsidR="004B5C04" w:rsidRPr="009B2C7C" w14:paraId="2F869E5C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ABCEE0" w14:textId="77777777" w:rsidR="004B5C04" w:rsidRPr="009B2C7C" w:rsidRDefault="004B5C04" w:rsidP="00E65DD1">
            <w:pPr>
              <w:spacing w:after="0" w:line="312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12C4C14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rPr>
                <w:b/>
              </w:rPr>
              <w:t>Tổng cấu phần II</w:t>
            </w:r>
          </w:p>
        </w:tc>
        <w:tc>
          <w:tcPr>
            <w:tcW w:w="0" w:type="auto"/>
            <w:vAlign w:val="center"/>
            <w:hideMark/>
          </w:tcPr>
          <w:p w14:paraId="0B6F79E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rPr>
                <w:b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A45634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rPr>
                <w:b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18BE714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3F2CAA1B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A75ED03" w14:textId="77777777" w:rsidR="004B5C04" w:rsidRDefault="004B5C04" w:rsidP="00E65DD1">
      <w:pPr>
        <w:pStyle w:val="Heading1"/>
      </w:pPr>
      <w:r>
        <w:t>Cấu phần III.A – Hiệu suất chuyên môn dùng chung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10"/>
        <w:gridCol w:w="4378"/>
        <w:gridCol w:w="1366"/>
        <w:gridCol w:w="1646"/>
        <w:gridCol w:w="4847"/>
        <w:gridCol w:w="1013"/>
      </w:tblGrid>
      <w:tr w:rsidR="004B5C04" w:rsidRPr="00221D35" w14:paraId="04E4F4E5" w14:textId="77777777" w:rsidTr="00E65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1271C4" w14:textId="77777777" w:rsidR="004B5C04" w:rsidRPr="00221D35" w:rsidRDefault="004B5C04" w:rsidP="00E65DD1">
            <w:pPr>
              <w:spacing w:after="0" w:line="312" w:lineRule="auto"/>
              <w:jc w:val="center"/>
            </w:pPr>
            <w:r w:rsidRPr="00221D35">
              <w:t>Mã tiêu chí</w:t>
            </w:r>
          </w:p>
        </w:tc>
        <w:tc>
          <w:tcPr>
            <w:tcW w:w="0" w:type="auto"/>
            <w:vAlign w:val="center"/>
            <w:hideMark/>
          </w:tcPr>
          <w:p w14:paraId="53A358B3" w14:textId="77777777" w:rsidR="004B5C04" w:rsidRPr="00221D35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Nội dung đánh giá</w:t>
            </w:r>
          </w:p>
        </w:tc>
        <w:tc>
          <w:tcPr>
            <w:tcW w:w="0" w:type="auto"/>
            <w:vAlign w:val="center"/>
            <w:hideMark/>
          </w:tcPr>
          <w:p w14:paraId="3C8EA577" w14:textId="77777777" w:rsidR="004B5C04" w:rsidRPr="00221D35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Điểm tối đa</w:t>
            </w:r>
          </w:p>
        </w:tc>
        <w:tc>
          <w:tcPr>
            <w:tcW w:w="0" w:type="auto"/>
            <w:vAlign w:val="center"/>
            <w:hideMark/>
          </w:tcPr>
          <w:p w14:paraId="476EA949" w14:textId="77777777" w:rsidR="004B5C04" w:rsidRPr="00221D35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Điểm ghi nhận</w:t>
            </w:r>
          </w:p>
        </w:tc>
        <w:tc>
          <w:tcPr>
            <w:tcW w:w="0" w:type="auto"/>
            <w:vAlign w:val="center"/>
            <w:hideMark/>
          </w:tcPr>
          <w:p w14:paraId="7B61344D" w14:textId="77777777" w:rsidR="004B5C04" w:rsidRPr="00221D35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Minh chứng</w:t>
            </w:r>
          </w:p>
        </w:tc>
        <w:tc>
          <w:tcPr>
            <w:tcW w:w="0" w:type="auto"/>
            <w:vAlign w:val="center"/>
            <w:hideMark/>
          </w:tcPr>
          <w:p w14:paraId="5B20658F" w14:textId="77777777" w:rsidR="004B5C04" w:rsidRPr="00221D35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Ghi chú</w:t>
            </w:r>
          </w:p>
        </w:tc>
      </w:tr>
      <w:tr w:rsidR="004B5C04" w:rsidRPr="00221D35" w14:paraId="694FCBF9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93B5C7" w14:textId="77777777" w:rsidR="004B5C04" w:rsidRPr="00221D35" w:rsidRDefault="004B5C04" w:rsidP="00E65DD1">
            <w:pPr>
              <w:spacing w:after="0" w:line="312" w:lineRule="auto"/>
              <w:jc w:val="center"/>
            </w:pPr>
            <w:r w:rsidRPr="00221D35">
              <w:t>III-A.1</w:t>
            </w:r>
          </w:p>
        </w:tc>
        <w:tc>
          <w:tcPr>
            <w:tcW w:w="0" w:type="auto"/>
            <w:vAlign w:val="center"/>
            <w:hideMark/>
          </w:tcPr>
          <w:p w14:paraId="63B18329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Hoàn thành nhiệm vụ được phân công</w:t>
            </w:r>
          </w:p>
        </w:tc>
        <w:tc>
          <w:tcPr>
            <w:tcW w:w="0" w:type="auto"/>
            <w:vAlign w:val="center"/>
            <w:hideMark/>
          </w:tcPr>
          <w:p w14:paraId="2C019D01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10</w:t>
            </w:r>
          </w:p>
        </w:tc>
        <w:tc>
          <w:tcPr>
            <w:tcW w:w="0" w:type="auto"/>
            <w:vAlign w:val="center"/>
            <w:hideMark/>
          </w:tcPr>
          <w:p w14:paraId="54F0F26C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…</w:t>
            </w:r>
          </w:p>
        </w:tc>
        <w:tc>
          <w:tcPr>
            <w:tcW w:w="0" w:type="auto"/>
            <w:vAlign w:val="center"/>
            <w:hideMark/>
          </w:tcPr>
          <w:p w14:paraId="3A9108E1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Task / Checklist / Biên bản nghiệm thu</w:t>
            </w:r>
          </w:p>
        </w:tc>
        <w:tc>
          <w:tcPr>
            <w:tcW w:w="0" w:type="auto"/>
            <w:vAlign w:val="center"/>
            <w:hideMark/>
          </w:tcPr>
          <w:p w14:paraId="690E6BF0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…</w:t>
            </w:r>
          </w:p>
        </w:tc>
      </w:tr>
      <w:tr w:rsidR="004B5C04" w:rsidRPr="00221D35" w14:paraId="186F0B81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50FDFA" w14:textId="77777777" w:rsidR="004B5C04" w:rsidRPr="00221D35" w:rsidRDefault="004B5C04" w:rsidP="00E65DD1">
            <w:pPr>
              <w:spacing w:after="0" w:line="312" w:lineRule="auto"/>
              <w:jc w:val="center"/>
            </w:pPr>
            <w:r w:rsidRPr="00221D35">
              <w:t>III-A.2</w:t>
            </w:r>
          </w:p>
        </w:tc>
        <w:tc>
          <w:tcPr>
            <w:tcW w:w="0" w:type="auto"/>
            <w:vAlign w:val="center"/>
            <w:hideMark/>
          </w:tcPr>
          <w:p w14:paraId="7F2C3695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Chất lượng sản phẩm đầu ra</w:t>
            </w:r>
          </w:p>
        </w:tc>
        <w:tc>
          <w:tcPr>
            <w:tcW w:w="0" w:type="auto"/>
            <w:vAlign w:val="center"/>
            <w:hideMark/>
          </w:tcPr>
          <w:p w14:paraId="5E36FF5E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8</w:t>
            </w:r>
          </w:p>
        </w:tc>
        <w:tc>
          <w:tcPr>
            <w:tcW w:w="0" w:type="auto"/>
            <w:vAlign w:val="center"/>
            <w:hideMark/>
          </w:tcPr>
          <w:p w14:paraId="7EEFA21F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…</w:t>
            </w:r>
          </w:p>
        </w:tc>
        <w:tc>
          <w:tcPr>
            <w:tcW w:w="0" w:type="auto"/>
            <w:vAlign w:val="center"/>
            <w:hideMark/>
          </w:tcPr>
          <w:p w14:paraId="4A2B6B75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File sản phẩm / Link thiết kế / Source code / Báo cáo</w:t>
            </w:r>
          </w:p>
        </w:tc>
        <w:tc>
          <w:tcPr>
            <w:tcW w:w="0" w:type="auto"/>
            <w:vAlign w:val="center"/>
            <w:hideMark/>
          </w:tcPr>
          <w:p w14:paraId="7EC64C6E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…</w:t>
            </w:r>
          </w:p>
        </w:tc>
      </w:tr>
      <w:tr w:rsidR="004B5C04" w:rsidRPr="00221D35" w14:paraId="689705C3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190AEF" w14:textId="77777777" w:rsidR="004B5C04" w:rsidRPr="00221D35" w:rsidRDefault="004B5C04" w:rsidP="00E65DD1">
            <w:pPr>
              <w:spacing w:after="0" w:line="312" w:lineRule="auto"/>
              <w:jc w:val="center"/>
            </w:pPr>
            <w:r w:rsidRPr="00221D35">
              <w:t>III-A.3</w:t>
            </w:r>
          </w:p>
        </w:tc>
        <w:tc>
          <w:tcPr>
            <w:tcW w:w="0" w:type="auto"/>
            <w:vAlign w:val="center"/>
            <w:hideMark/>
          </w:tcPr>
          <w:p w14:paraId="16C56013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Tiến độ và khả năng cập nhật công việc</w:t>
            </w:r>
          </w:p>
        </w:tc>
        <w:tc>
          <w:tcPr>
            <w:tcW w:w="0" w:type="auto"/>
            <w:vAlign w:val="center"/>
            <w:hideMark/>
          </w:tcPr>
          <w:p w14:paraId="2D036616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5</w:t>
            </w:r>
          </w:p>
        </w:tc>
        <w:tc>
          <w:tcPr>
            <w:tcW w:w="0" w:type="auto"/>
            <w:vAlign w:val="center"/>
            <w:hideMark/>
          </w:tcPr>
          <w:p w14:paraId="767021C5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…</w:t>
            </w:r>
          </w:p>
        </w:tc>
        <w:tc>
          <w:tcPr>
            <w:tcW w:w="0" w:type="auto"/>
            <w:vAlign w:val="center"/>
            <w:hideMark/>
          </w:tcPr>
          <w:p w14:paraId="46CC8338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Log cập nhật / Timeline / Trello / Notion / Sheet</w:t>
            </w:r>
          </w:p>
        </w:tc>
        <w:tc>
          <w:tcPr>
            <w:tcW w:w="0" w:type="auto"/>
            <w:vAlign w:val="center"/>
            <w:hideMark/>
          </w:tcPr>
          <w:p w14:paraId="2ED2D08A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…</w:t>
            </w:r>
          </w:p>
        </w:tc>
      </w:tr>
      <w:tr w:rsidR="004B5C04" w:rsidRPr="00221D35" w14:paraId="2C59D7AB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C4FC8F" w14:textId="77777777" w:rsidR="004B5C04" w:rsidRPr="00221D35" w:rsidRDefault="004B5C04" w:rsidP="00E65DD1">
            <w:pPr>
              <w:spacing w:after="0" w:line="312" w:lineRule="auto"/>
              <w:jc w:val="center"/>
            </w:pPr>
            <w:r w:rsidRPr="00221D35">
              <w:t>III-A.4</w:t>
            </w:r>
          </w:p>
        </w:tc>
        <w:tc>
          <w:tcPr>
            <w:tcW w:w="0" w:type="auto"/>
            <w:vAlign w:val="center"/>
            <w:hideMark/>
          </w:tcPr>
          <w:p w14:paraId="1419B0F3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Khả năng phối hợp trong nhiệm vụ chuyên môn</w:t>
            </w:r>
          </w:p>
        </w:tc>
        <w:tc>
          <w:tcPr>
            <w:tcW w:w="0" w:type="auto"/>
            <w:vAlign w:val="center"/>
            <w:hideMark/>
          </w:tcPr>
          <w:p w14:paraId="38A61A31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4</w:t>
            </w:r>
          </w:p>
        </w:tc>
        <w:tc>
          <w:tcPr>
            <w:tcW w:w="0" w:type="auto"/>
            <w:vAlign w:val="center"/>
            <w:hideMark/>
          </w:tcPr>
          <w:p w14:paraId="5747A151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…</w:t>
            </w:r>
          </w:p>
        </w:tc>
        <w:tc>
          <w:tcPr>
            <w:tcW w:w="0" w:type="auto"/>
            <w:vAlign w:val="center"/>
            <w:hideMark/>
          </w:tcPr>
          <w:p w14:paraId="72048042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Phản hồi nhóm / Biên bản / Nhận xét Trưởng ban</w:t>
            </w:r>
          </w:p>
        </w:tc>
        <w:tc>
          <w:tcPr>
            <w:tcW w:w="0" w:type="auto"/>
            <w:vAlign w:val="center"/>
            <w:hideMark/>
          </w:tcPr>
          <w:p w14:paraId="31B94A08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…</w:t>
            </w:r>
          </w:p>
        </w:tc>
      </w:tr>
      <w:tr w:rsidR="004B5C04" w:rsidRPr="00221D35" w14:paraId="65A1A7C2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B38EE5" w14:textId="77777777" w:rsidR="004B5C04" w:rsidRPr="00221D35" w:rsidRDefault="004B5C04" w:rsidP="00E65DD1">
            <w:pPr>
              <w:spacing w:after="0" w:line="312" w:lineRule="auto"/>
              <w:jc w:val="center"/>
            </w:pPr>
            <w:r w:rsidRPr="00221D35">
              <w:t>III-A.5</w:t>
            </w:r>
          </w:p>
        </w:tc>
        <w:tc>
          <w:tcPr>
            <w:tcW w:w="0" w:type="auto"/>
            <w:vAlign w:val="center"/>
            <w:hideMark/>
          </w:tcPr>
          <w:p w14:paraId="3C7D9D84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Cải tiến, học hỏi và đóng góp chuyên môn</w:t>
            </w:r>
          </w:p>
        </w:tc>
        <w:tc>
          <w:tcPr>
            <w:tcW w:w="0" w:type="auto"/>
            <w:vAlign w:val="center"/>
            <w:hideMark/>
          </w:tcPr>
          <w:p w14:paraId="3A109EE1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3</w:t>
            </w:r>
          </w:p>
        </w:tc>
        <w:tc>
          <w:tcPr>
            <w:tcW w:w="0" w:type="auto"/>
            <w:vAlign w:val="center"/>
            <w:hideMark/>
          </w:tcPr>
          <w:p w14:paraId="2AABF3FB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…</w:t>
            </w:r>
          </w:p>
        </w:tc>
        <w:tc>
          <w:tcPr>
            <w:tcW w:w="0" w:type="auto"/>
            <w:vAlign w:val="center"/>
            <w:hideMark/>
          </w:tcPr>
          <w:p w14:paraId="21BBC0A6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Đề xuất cải tiến / Tài liệu / Sản phẩm bổ sung</w:t>
            </w:r>
          </w:p>
        </w:tc>
        <w:tc>
          <w:tcPr>
            <w:tcW w:w="0" w:type="auto"/>
            <w:vAlign w:val="center"/>
            <w:hideMark/>
          </w:tcPr>
          <w:p w14:paraId="3ADA5953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…</w:t>
            </w:r>
          </w:p>
        </w:tc>
      </w:tr>
      <w:tr w:rsidR="004B5C04" w:rsidRPr="00221D35" w14:paraId="0EB8F273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AD98D1" w14:textId="77777777" w:rsidR="004B5C04" w:rsidRPr="00221D35" w:rsidRDefault="004B5C04" w:rsidP="00E65DD1">
            <w:pPr>
              <w:spacing w:after="0" w:line="312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FCC4D82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rPr>
                <w:b/>
              </w:rPr>
              <w:t>Tổng cấu phần III-A</w:t>
            </w:r>
          </w:p>
        </w:tc>
        <w:tc>
          <w:tcPr>
            <w:tcW w:w="0" w:type="auto"/>
            <w:vAlign w:val="center"/>
            <w:hideMark/>
          </w:tcPr>
          <w:p w14:paraId="0BC66E4A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rPr>
                <w:b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681BC50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rPr>
                <w:b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A222214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1A822B04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839EFE1" w14:textId="77777777" w:rsidR="004B5C04" w:rsidRDefault="004B5C04" w:rsidP="00E65DD1">
      <w:pPr>
        <w:pStyle w:val="Heading1"/>
      </w:pPr>
      <w:r>
        <w:lastRenderedPageBreak/>
        <w:t>Cấu phần III.B – Hiệu suất đặc thù theo Ban/Tổ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753"/>
        <w:gridCol w:w="5595"/>
        <w:gridCol w:w="1169"/>
        <w:gridCol w:w="1767"/>
        <w:gridCol w:w="2066"/>
        <w:gridCol w:w="1210"/>
      </w:tblGrid>
      <w:tr w:rsidR="004B5C04" w:rsidRPr="00B74E10" w14:paraId="56B80D84" w14:textId="77777777" w:rsidTr="00E65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B47D3B" w14:textId="77777777" w:rsidR="004B5C04" w:rsidRPr="00B74E10" w:rsidRDefault="004B5C04" w:rsidP="00E65DD1">
            <w:pPr>
              <w:spacing w:after="0" w:line="312" w:lineRule="auto"/>
              <w:jc w:val="center"/>
            </w:pPr>
            <w:r w:rsidRPr="00B74E10">
              <w:t>Ban/Tổ áp dụng</w:t>
            </w:r>
          </w:p>
        </w:tc>
        <w:tc>
          <w:tcPr>
            <w:tcW w:w="0" w:type="auto"/>
            <w:vAlign w:val="center"/>
            <w:hideMark/>
          </w:tcPr>
          <w:p w14:paraId="543508E3" w14:textId="77777777" w:rsidR="004B5C04" w:rsidRPr="00B74E10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Bảng tiêu chí sử dụng</w:t>
            </w:r>
          </w:p>
        </w:tc>
        <w:tc>
          <w:tcPr>
            <w:tcW w:w="0" w:type="auto"/>
            <w:vAlign w:val="center"/>
            <w:hideMark/>
          </w:tcPr>
          <w:p w14:paraId="11A2DF1C" w14:textId="77777777" w:rsidR="004B5C04" w:rsidRPr="00B74E10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Điểm gốc</w:t>
            </w:r>
          </w:p>
        </w:tc>
        <w:tc>
          <w:tcPr>
            <w:tcW w:w="0" w:type="auto"/>
            <w:vAlign w:val="center"/>
            <w:hideMark/>
          </w:tcPr>
          <w:p w14:paraId="3055E534" w14:textId="77777777" w:rsidR="004B5C04" w:rsidRPr="00B74E10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Điểm quy đổi /20</w:t>
            </w:r>
          </w:p>
        </w:tc>
        <w:tc>
          <w:tcPr>
            <w:tcW w:w="0" w:type="auto"/>
            <w:vAlign w:val="center"/>
            <w:hideMark/>
          </w:tcPr>
          <w:p w14:paraId="6A46BFEC" w14:textId="77777777" w:rsidR="004B5C04" w:rsidRPr="00B74E10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Tỷ trọng nếu đa ban</w:t>
            </w:r>
          </w:p>
        </w:tc>
        <w:tc>
          <w:tcPr>
            <w:tcW w:w="0" w:type="auto"/>
            <w:vAlign w:val="center"/>
            <w:hideMark/>
          </w:tcPr>
          <w:p w14:paraId="373DBE3D" w14:textId="77777777" w:rsidR="004B5C04" w:rsidRPr="00B74E10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Điểm chốt</w:t>
            </w:r>
          </w:p>
        </w:tc>
      </w:tr>
      <w:tr w:rsidR="004B5C04" w:rsidRPr="00B74E10" w14:paraId="00579AEC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EB553F" w14:textId="77777777" w:rsidR="004B5C04" w:rsidRPr="00B74E10" w:rsidRDefault="004B5C04" w:rsidP="00E65DD1">
            <w:pPr>
              <w:spacing w:after="0" w:line="312" w:lineRule="auto"/>
              <w:jc w:val="center"/>
            </w:pPr>
            <w:r w:rsidRPr="00B74E10">
              <w:t>Ban/Tổ chính: ……………</w:t>
            </w:r>
          </w:p>
        </w:tc>
        <w:tc>
          <w:tcPr>
            <w:tcW w:w="0" w:type="auto"/>
            <w:vAlign w:val="center"/>
            <w:hideMark/>
          </w:tcPr>
          <w:p w14:paraId="783238FC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BCN / BCNg / BTT / BVH-NS / BVH-KL / BVH-HC / BVH-TC</w:t>
            </w:r>
          </w:p>
        </w:tc>
        <w:tc>
          <w:tcPr>
            <w:tcW w:w="0" w:type="auto"/>
            <w:vAlign w:val="center"/>
            <w:hideMark/>
          </w:tcPr>
          <w:p w14:paraId="39C1195A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…/100</w:t>
            </w:r>
          </w:p>
        </w:tc>
        <w:tc>
          <w:tcPr>
            <w:tcW w:w="0" w:type="auto"/>
            <w:vAlign w:val="center"/>
            <w:hideMark/>
          </w:tcPr>
          <w:p w14:paraId="3FF66AA3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…/20</w:t>
            </w:r>
          </w:p>
        </w:tc>
        <w:tc>
          <w:tcPr>
            <w:tcW w:w="0" w:type="auto"/>
            <w:vAlign w:val="center"/>
            <w:hideMark/>
          </w:tcPr>
          <w:p w14:paraId="6B65B9FE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…%</w:t>
            </w:r>
          </w:p>
        </w:tc>
        <w:tc>
          <w:tcPr>
            <w:tcW w:w="0" w:type="auto"/>
            <w:vAlign w:val="center"/>
            <w:hideMark/>
          </w:tcPr>
          <w:p w14:paraId="389D29C1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…</w:t>
            </w:r>
          </w:p>
        </w:tc>
      </w:tr>
      <w:tr w:rsidR="004B5C04" w:rsidRPr="00B74E10" w14:paraId="3D021921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DEFFFD" w14:textId="77777777" w:rsidR="004B5C04" w:rsidRPr="00B74E10" w:rsidRDefault="004B5C04" w:rsidP="00E65DD1">
            <w:pPr>
              <w:spacing w:after="0" w:line="312" w:lineRule="auto"/>
              <w:jc w:val="center"/>
            </w:pPr>
            <w:r w:rsidRPr="00B74E10">
              <w:t>Ban/Tổ phụ 1: ……………</w:t>
            </w:r>
          </w:p>
        </w:tc>
        <w:tc>
          <w:tcPr>
            <w:tcW w:w="0" w:type="auto"/>
            <w:vAlign w:val="center"/>
            <w:hideMark/>
          </w:tcPr>
          <w:p w14:paraId="750F65D9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……………</w:t>
            </w:r>
          </w:p>
        </w:tc>
        <w:tc>
          <w:tcPr>
            <w:tcW w:w="0" w:type="auto"/>
            <w:vAlign w:val="center"/>
            <w:hideMark/>
          </w:tcPr>
          <w:p w14:paraId="6AC3355C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…/100</w:t>
            </w:r>
          </w:p>
        </w:tc>
        <w:tc>
          <w:tcPr>
            <w:tcW w:w="0" w:type="auto"/>
            <w:vAlign w:val="center"/>
            <w:hideMark/>
          </w:tcPr>
          <w:p w14:paraId="5DE2EA41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…/20</w:t>
            </w:r>
          </w:p>
        </w:tc>
        <w:tc>
          <w:tcPr>
            <w:tcW w:w="0" w:type="auto"/>
            <w:vAlign w:val="center"/>
            <w:hideMark/>
          </w:tcPr>
          <w:p w14:paraId="6541A5AA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…%</w:t>
            </w:r>
          </w:p>
        </w:tc>
        <w:tc>
          <w:tcPr>
            <w:tcW w:w="0" w:type="auto"/>
            <w:vAlign w:val="center"/>
            <w:hideMark/>
          </w:tcPr>
          <w:p w14:paraId="227D53BC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…</w:t>
            </w:r>
          </w:p>
        </w:tc>
      </w:tr>
      <w:tr w:rsidR="004B5C04" w:rsidRPr="00B74E10" w14:paraId="6A3253F5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8AEBEB" w14:textId="77777777" w:rsidR="004B5C04" w:rsidRPr="00B74E10" w:rsidRDefault="004B5C04" w:rsidP="00E65DD1">
            <w:pPr>
              <w:spacing w:after="0" w:line="312" w:lineRule="auto"/>
              <w:jc w:val="center"/>
            </w:pPr>
            <w:r w:rsidRPr="00B74E10">
              <w:t>Ban/Tổ phụ 2: ……………</w:t>
            </w:r>
          </w:p>
        </w:tc>
        <w:tc>
          <w:tcPr>
            <w:tcW w:w="0" w:type="auto"/>
            <w:vAlign w:val="center"/>
            <w:hideMark/>
          </w:tcPr>
          <w:p w14:paraId="3089638C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……………</w:t>
            </w:r>
          </w:p>
        </w:tc>
        <w:tc>
          <w:tcPr>
            <w:tcW w:w="0" w:type="auto"/>
            <w:vAlign w:val="center"/>
            <w:hideMark/>
          </w:tcPr>
          <w:p w14:paraId="21BCCF26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…/100</w:t>
            </w:r>
          </w:p>
        </w:tc>
        <w:tc>
          <w:tcPr>
            <w:tcW w:w="0" w:type="auto"/>
            <w:vAlign w:val="center"/>
            <w:hideMark/>
          </w:tcPr>
          <w:p w14:paraId="63639DC0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…/20</w:t>
            </w:r>
          </w:p>
        </w:tc>
        <w:tc>
          <w:tcPr>
            <w:tcW w:w="0" w:type="auto"/>
            <w:vAlign w:val="center"/>
            <w:hideMark/>
          </w:tcPr>
          <w:p w14:paraId="7FA7AA62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…%</w:t>
            </w:r>
          </w:p>
        </w:tc>
        <w:tc>
          <w:tcPr>
            <w:tcW w:w="0" w:type="auto"/>
            <w:vAlign w:val="center"/>
            <w:hideMark/>
          </w:tcPr>
          <w:p w14:paraId="5E40776C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…</w:t>
            </w:r>
          </w:p>
        </w:tc>
      </w:tr>
      <w:tr w:rsidR="004B5C04" w:rsidRPr="00B74E10" w14:paraId="508CD3A9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CBC329" w14:textId="77777777" w:rsidR="004B5C04" w:rsidRPr="00B74E10" w:rsidRDefault="004B5C04" w:rsidP="00E65DD1">
            <w:pPr>
              <w:spacing w:after="0" w:line="312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F0AB79D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rPr>
                <w:b/>
              </w:rPr>
              <w:t>Tổng cấu phần III-B</w:t>
            </w:r>
          </w:p>
        </w:tc>
        <w:tc>
          <w:tcPr>
            <w:tcW w:w="0" w:type="auto"/>
            <w:vAlign w:val="center"/>
            <w:hideMark/>
          </w:tcPr>
          <w:p w14:paraId="6932D2F5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5DD3E16F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247C56C3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rPr>
                <w:b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1193ED8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rPr>
                <w:b/>
              </w:rPr>
              <w:t>…/20</w:t>
            </w:r>
          </w:p>
        </w:tc>
      </w:tr>
    </w:tbl>
    <w:p w14:paraId="45A0E983" w14:textId="77777777" w:rsidR="004B5C04" w:rsidRDefault="004B5C04" w:rsidP="00E65DD1">
      <w:pPr>
        <w:pStyle w:val="ListParagraph"/>
        <w:numPr>
          <w:ilvl w:val="0"/>
          <w:numId w:val="12"/>
        </w:numPr>
        <w:spacing w:before="120"/>
        <w:ind w:left="714" w:hanging="357"/>
      </w:pPr>
      <w:r w:rsidRPr="00E65DD1">
        <w:rPr>
          <w:b/>
        </w:rPr>
        <w:t>Công thức quy đổi:</w:t>
      </w:r>
    </w:p>
    <w:p w14:paraId="492B2EBD" w14:textId="77777777" w:rsidR="004B5C04" w:rsidRDefault="004B5C04" w:rsidP="00E65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221D35">
        <w:t>Điểm III-B = Điểm đánh giá chi tiết của Ban/Tổ ÷ 100 × 20.</w:t>
      </w:r>
    </w:p>
    <w:p w14:paraId="18ACF4EF" w14:textId="77777777" w:rsidR="004B5C04" w:rsidRPr="00E65DD1" w:rsidRDefault="004B5C04" w:rsidP="00E65DD1">
      <w:pPr>
        <w:pStyle w:val="ListParagraph"/>
        <w:numPr>
          <w:ilvl w:val="0"/>
          <w:numId w:val="13"/>
        </w:numPr>
        <w:rPr>
          <w:b/>
          <w:bCs w:val="0"/>
        </w:rPr>
      </w:pPr>
      <w:r w:rsidRPr="00E65DD1">
        <w:rPr>
          <w:b/>
          <w:bCs w:val="0"/>
        </w:rPr>
        <w:t>Đối với thành viên đa ban:</w:t>
      </w:r>
    </w:p>
    <w:p w14:paraId="3E3D3A5C" w14:textId="77777777" w:rsidR="004B5C04" w:rsidRPr="00221D35" w:rsidRDefault="004B5C04" w:rsidP="00E65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221D35">
        <w:t>Điểm III-B đa ban = Tổng của từng điểm III-B sau quy đổi × tỷ trọng tham gia tương ứng.</w:t>
      </w:r>
    </w:p>
    <w:p w14:paraId="4DF4A47A" w14:textId="77777777" w:rsidR="004B5C04" w:rsidRPr="00916084" w:rsidRDefault="004B5C04" w:rsidP="004B5C04"/>
    <w:sectPr w:rsidR="004B5C04" w:rsidRPr="00916084" w:rsidSect="009B2C7C">
      <w:footerReference w:type="default" r:id="rId10"/>
      <w:pgSz w:w="16838" w:h="11906" w:orient="landscape" w:code="9"/>
      <w:pgMar w:top="1418" w:right="1134" w:bottom="1134" w:left="1134" w:header="709" w:footer="283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BE3FB" w14:textId="77777777" w:rsidR="002533A0" w:rsidRDefault="002533A0" w:rsidP="00EB5DB4">
      <w:pPr>
        <w:spacing w:after="0" w:line="240" w:lineRule="auto"/>
      </w:pPr>
      <w:r>
        <w:separator/>
      </w:r>
    </w:p>
  </w:endnote>
  <w:endnote w:type="continuationSeparator" w:id="0">
    <w:p w14:paraId="7B80A931" w14:textId="77777777" w:rsidR="002533A0" w:rsidRDefault="002533A0" w:rsidP="00EB5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5989321"/>
      <w:docPartObj>
        <w:docPartGallery w:val="Page Numbers (Bottom of Page)"/>
        <w:docPartUnique/>
      </w:docPartObj>
    </w:sdtPr>
    <w:sdtContent>
      <w:p w14:paraId="3FBBBD55" w14:textId="76984B09" w:rsidR="00EB5DB4" w:rsidRDefault="00EB5DB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D539FB">
          <w:t>/</w:t>
        </w:r>
        <w:fldSimple w:instr=" SECTIONPAGES  \* Arabic  \* MERGEFORMAT ">
          <w:r w:rsidR="0039410C">
            <w:rPr>
              <w:noProof/>
            </w:rPr>
            <w:t>4</w:t>
          </w:r>
        </w:fldSimple>
      </w:p>
    </w:sdtContent>
  </w:sdt>
  <w:p w14:paraId="205B3814" w14:textId="77777777" w:rsidR="00EB5DB4" w:rsidRDefault="00EB5D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716243"/>
      <w:docPartObj>
        <w:docPartGallery w:val="Page Numbers (Bottom of Page)"/>
        <w:docPartUnique/>
      </w:docPartObj>
    </w:sdtPr>
    <w:sdtContent>
      <w:p w14:paraId="4DBE3B7F" w14:textId="3E55CDB4" w:rsidR="009B2C7C" w:rsidRDefault="009B2C7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D539FB">
          <w:t>/</w:t>
        </w:r>
        <w:fldSimple w:instr=" SECTIONPAGES  \* roman  \* MERGEFORMAT ">
          <w:r w:rsidR="0039410C">
            <w:rPr>
              <w:noProof/>
            </w:rPr>
            <w:t>iii</w:t>
          </w:r>
        </w:fldSimple>
      </w:p>
    </w:sdtContent>
  </w:sdt>
  <w:p w14:paraId="15FD4584" w14:textId="77777777" w:rsidR="009B2C7C" w:rsidRDefault="009B2C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64602" w14:textId="77777777" w:rsidR="002533A0" w:rsidRDefault="002533A0" w:rsidP="00EB5DB4">
      <w:pPr>
        <w:spacing w:after="0" w:line="240" w:lineRule="auto"/>
      </w:pPr>
      <w:r>
        <w:separator/>
      </w:r>
    </w:p>
  </w:footnote>
  <w:footnote w:type="continuationSeparator" w:id="0">
    <w:p w14:paraId="09D2800E" w14:textId="77777777" w:rsidR="002533A0" w:rsidRDefault="002533A0" w:rsidP="00EB5D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07BEC1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F557"/>
      </v:shape>
    </w:pict>
  </w:numPicBullet>
  <w:abstractNum w:abstractNumId="0" w15:restartNumberingAfterBreak="0">
    <w:nsid w:val="005A2CAA"/>
    <w:multiLevelType w:val="hybridMultilevel"/>
    <w:tmpl w:val="81FE5C22"/>
    <w:lvl w:ilvl="0" w:tplc="042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2022"/>
    <w:multiLevelType w:val="hybridMultilevel"/>
    <w:tmpl w:val="BEF68218"/>
    <w:lvl w:ilvl="0" w:tplc="042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F3537"/>
    <w:multiLevelType w:val="hybridMultilevel"/>
    <w:tmpl w:val="8514B05A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94193"/>
    <w:multiLevelType w:val="hybridMultilevel"/>
    <w:tmpl w:val="ECFAEA7A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E1F50"/>
    <w:multiLevelType w:val="hybridMultilevel"/>
    <w:tmpl w:val="D3CAA76C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316114"/>
    <w:multiLevelType w:val="hybridMultilevel"/>
    <w:tmpl w:val="F0BA9E6E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06F2A"/>
    <w:multiLevelType w:val="hybridMultilevel"/>
    <w:tmpl w:val="BB288610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33404"/>
    <w:multiLevelType w:val="hybridMultilevel"/>
    <w:tmpl w:val="8AC08938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93ADC"/>
    <w:multiLevelType w:val="hybridMultilevel"/>
    <w:tmpl w:val="947E1EAA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0B3B7B"/>
    <w:multiLevelType w:val="hybridMultilevel"/>
    <w:tmpl w:val="38A6BCB4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344A20"/>
    <w:multiLevelType w:val="multilevel"/>
    <w:tmpl w:val="43D25A24"/>
    <w:lvl w:ilvl="0">
      <w:start w:val="1"/>
      <w:numFmt w:val="upperRoman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5AE0D9D"/>
    <w:multiLevelType w:val="hybridMultilevel"/>
    <w:tmpl w:val="CAF4A43E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731821">
    <w:abstractNumId w:val="9"/>
  </w:num>
  <w:num w:numId="2" w16cid:durableId="431635806">
    <w:abstractNumId w:val="2"/>
  </w:num>
  <w:num w:numId="3" w16cid:durableId="949894048">
    <w:abstractNumId w:val="5"/>
  </w:num>
  <w:num w:numId="4" w16cid:durableId="1729383022">
    <w:abstractNumId w:val="4"/>
  </w:num>
  <w:num w:numId="5" w16cid:durableId="667556070">
    <w:abstractNumId w:val="10"/>
  </w:num>
  <w:num w:numId="6" w16cid:durableId="2001881401">
    <w:abstractNumId w:val="8"/>
  </w:num>
  <w:num w:numId="7" w16cid:durableId="721444197">
    <w:abstractNumId w:val="7"/>
  </w:num>
  <w:num w:numId="8" w16cid:durableId="681510642">
    <w:abstractNumId w:val="3"/>
  </w:num>
  <w:num w:numId="9" w16cid:durableId="1431506943">
    <w:abstractNumId w:val="11"/>
  </w:num>
  <w:num w:numId="10" w16cid:durableId="245268205">
    <w:abstractNumId w:val="6"/>
  </w:num>
  <w:num w:numId="11" w16cid:durableId="3292176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3931863">
    <w:abstractNumId w:val="0"/>
  </w:num>
  <w:num w:numId="13" w16cid:durableId="1138573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0C"/>
    <w:rsid w:val="00034D87"/>
    <w:rsid w:val="00067E4F"/>
    <w:rsid w:val="0008687E"/>
    <w:rsid w:val="000D1220"/>
    <w:rsid w:val="000F2BB6"/>
    <w:rsid w:val="0012183E"/>
    <w:rsid w:val="00124882"/>
    <w:rsid w:val="001362C2"/>
    <w:rsid w:val="00150E31"/>
    <w:rsid w:val="00171F65"/>
    <w:rsid w:val="001B0E65"/>
    <w:rsid w:val="001C3301"/>
    <w:rsid w:val="00220003"/>
    <w:rsid w:val="00221D35"/>
    <w:rsid w:val="00244FD0"/>
    <w:rsid w:val="002533A0"/>
    <w:rsid w:val="00310059"/>
    <w:rsid w:val="00323E02"/>
    <w:rsid w:val="0033476E"/>
    <w:rsid w:val="00385A91"/>
    <w:rsid w:val="0039410C"/>
    <w:rsid w:val="003961C4"/>
    <w:rsid w:val="003A5B44"/>
    <w:rsid w:val="003C6829"/>
    <w:rsid w:val="003D6D99"/>
    <w:rsid w:val="003E4E4F"/>
    <w:rsid w:val="003F4F90"/>
    <w:rsid w:val="003F6FE1"/>
    <w:rsid w:val="00416C0B"/>
    <w:rsid w:val="004225DF"/>
    <w:rsid w:val="004446A9"/>
    <w:rsid w:val="0046436C"/>
    <w:rsid w:val="00484AC5"/>
    <w:rsid w:val="004B5C04"/>
    <w:rsid w:val="004D39B4"/>
    <w:rsid w:val="004F1A7B"/>
    <w:rsid w:val="00516535"/>
    <w:rsid w:val="005404D4"/>
    <w:rsid w:val="00541990"/>
    <w:rsid w:val="0055686E"/>
    <w:rsid w:val="00581A99"/>
    <w:rsid w:val="005E583B"/>
    <w:rsid w:val="005E5D27"/>
    <w:rsid w:val="0065650C"/>
    <w:rsid w:val="00674FB3"/>
    <w:rsid w:val="00683C01"/>
    <w:rsid w:val="00752C86"/>
    <w:rsid w:val="007D02BE"/>
    <w:rsid w:val="007D0FBA"/>
    <w:rsid w:val="007D1340"/>
    <w:rsid w:val="007D2632"/>
    <w:rsid w:val="007D5D39"/>
    <w:rsid w:val="00873F72"/>
    <w:rsid w:val="008B3FD9"/>
    <w:rsid w:val="008C11B8"/>
    <w:rsid w:val="00916084"/>
    <w:rsid w:val="00996C3F"/>
    <w:rsid w:val="009A2E3C"/>
    <w:rsid w:val="009B2C7C"/>
    <w:rsid w:val="009D50BA"/>
    <w:rsid w:val="00AC3B03"/>
    <w:rsid w:val="00AE23D2"/>
    <w:rsid w:val="00B36EFE"/>
    <w:rsid w:val="00B74E10"/>
    <w:rsid w:val="00B82119"/>
    <w:rsid w:val="00BA100E"/>
    <w:rsid w:val="00CA1481"/>
    <w:rsid w:val="00CA6EDC"/>
    <w:rsid w:val="00CD45D4"/>
    <w:rsid w:val="00CE4BCD"/>
    <w:rsid w:val="00CF6FB4"/>
    <w:rsid w:val="00D03655"/>
    <w:rsid w:val="00D50FE7"/>
    <w:rsid w:val="00D539FB"/>
    <w:rsid w:val="00D837EE"/>
    <w:rsid w:val="00DC2F75"/>
    <w:rsid w:val="00E311C6"/>
    <w:rsid w:val="00E33C5E"/>
    <w:rsid w:val="00E40ABC"/>
    <w:rsid w:val="00E6271C"/>
    <w:rsid w:val="00E64900"/>
    <w:rsid w:val="00E65DD1"/>
    <w:rsid w:val="00E80416"/>
    <w:rsid w:val="00EB5DB4"/>
    <w:rsid w:val="00EC1CB2"/>
    <w:rsid w:val="00EF73AF"/>
    <w:rsid w:val="00F03A04"/>
    <w:rsid w:val="00F12273"/>
    <w:rsid w:val="00F760CD"/>
    <w:rsid w:val="00FA1EE9"/>
    <w:rsid w:val="00FA35F4"/>
    <w:rsid w:val="00FF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79B30"/>
  <w15:chartTrackingRefBased/>
  <w15:docId w15:val="{819537D5-53F2-48ED-9D16-3EB982E1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Cs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after="80" w:line="312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DD1"/>
    <w:pPr>
      <w:spacing w:after="120"/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B5DB4"/>
    <w:pPr>
      <w:keepNext/>
      <w:keepLines/>
      <w:numPr>
        <w:numId w:val="5"/>
      </w:numPr>
      <w:spacing w:before="360" w:after="80" w:line="278" w:lineRule="auto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5DB4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4D39B4"/>
    <w:pPr>
      <w:keepNext/>
      <w:keepLines/>
      <w:spacing w:before="160" w:after="80"/>
      <w:ind w:firstLine="720"/>
      <w:outlineLvl w:val="2"/>
    </w:pPr>
    <w:rPr>
      <w:rFonts w:asciiTheme="majorHAnsi" w:eastAsiaTheme="majorEastAsia" w:hAnsiTheme="majorHAnsi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0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0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0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0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0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0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916084"/>
    <w:pPr>
      <w:spacing w:before="360" w:line="360" w:lineRule="auto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084"/>
    <w:rPr>
      <w:rFonts w:eastAsiaTheme="majorEastAsia" w:cstheme="majorBidi"/>
      <w:b/>
      <w:color w:val="000000" w:themeColor="text1"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B5DB4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9B4"/>
    <w:rPr>
      <w:rFonts w:asciiTheme="majorHAnsi" w:eastAsiaTheme="majorEastAsia" w:hAnsiTheme="majorHAnsi" w:cstheme="majorBidi"/>
      <w:color w:val="000000" w:themeColor="text1"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B5DB4"/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0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0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0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0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0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084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0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0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0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084"/>
    <w:rPr>
      <w:b/>
      <w:bCs w:val="0"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16084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916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60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084"/>
    <w:rPr>
      <w:sz w:val="26"/>
    </w:rPr>
  </w:style>
  <w:style w:type="paragraph" w:styleId="NormalWeb">
    <w:name w:val="Normal (Web)"/>
    <w:basedOn w:val="Normal"/>
    <w:uiPriority w:val="99"/>
    <w:unhideWhenUsed/>
    <w:rsid w:val="00916084"/>
    <w:pPr>
      <w:spacing w:before="100" w:beforeAutospacing="1" w:after="100" w:afterAutospacing="1" w:line="240" w:lineRule="auto"/>
      <w:jc w:val="left"/>
    </w:pPr>
    <w:rPr>
      <w:rFonts w:eastAsia="Times New Roman"/>
      <w:bCs w:val="0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EB5D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DB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EB5D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DB4"/>
    <w:rPr>
      <w:sz w:val="26"/>
    </w:rPr>
  </w:style>
  <w:style w:type="character" w:styleId="Emphasis">
    <w:name w:val="Emphasis"/>
    <w:basedOn w:val="DefaultParagraphFont"/>
    <w:uiPriority w:val="20"/>
    <w:qFormat/>
    <w:rsid w:val="003D6D99"/>
    <w:rPr>
      <w:i/>
      <w:iCs/>
    </w:rPr>
  </w:style>
  <w:style w:type="table" w:styleId="GridTable1Light">
    <w:name w:val="Grid Table 1 Light"/>
    <w:basedOn w:val="TableNormal"/>
    <w:uiPriority w:val="46"/>
    <w:rsid w:val="001C330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ubtitle-BM">
    <w:name w:val="Subtitle-BM"/>
    <w:basedOn w:val="Title"/>
    <w:link w:val="Subtitle-BMChar"/>
    <w:autoRedefine/>
    <w:qFormat/>
    <w:rsid w:val="004B5C04"/>
    <w:pPr>
      <w:spacing w:before="120"/>
    </w:pPr>
    <w:rPr>
      <w:sz w:val="30"/>
    </w:rPr>
  </w:style>
  <w:style w:type="character" w:customStyle="1" w:styleId="Subtitle-BMChar">
    <w:name w:val="Subtitle-BM Char"/>
    <w:basedOn w:val="TitleChar"/>
    <w:link w:val="Subtitle-BM"/>
    <w:rsid w:val="004B5C04"/>
    <w:rPr>
      <w:rFonts w:eastAsiaTheme="majorEastAsia" w:cstheme="majorBidi"/>
      <w:b/>
      <w:color w:val="000000" w:themeColor="text1"/>
      <w:spacing w:val="-10"/>
      <w:kern w:val="28"/>
      <w:sz w:val="30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.shortcut-targets-by-id\1KYrWiojpPfA_75ALTQSz2xrrELVGx8ky\00%20Ban%20Ch&#7911;%20Nhi&#7879;m\02_Bieu_mau\BM-MTEC-NS-03%20-%20Phi&#7871;u%20&#273;&#225;nh%20gi&#225;%20th&#224;nh%20vi&#234;n.dotx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BM-MTEC-NS-03 - Phiếu đánh giá thành viên.dotx</Template>
  <TotalTime>1</TotalTime>
  <Pages>7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Truc</dc:creator>
  <cp:keywords/>
  <dc:description/>
  <cp:lastModifiedBy>Minh Truc Nguyen</cp:lastModifiedBy>
  <cp:revision>1</cp:revision>
  <dcterms:created xsi:type="dcterms:W3CDTF">2026-05-31T15:26:00Z</dcterms:created>
  <dcterms:modified xsi:type="dcterms:W3CDTF">2026-05-31T15:27:00Z</dcterms:modified>
</cp:coreProperties>
</file>